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90E92" w14:textId="77777777" w:rsidR="004E5667" w:rsidRDefault="004E5667" w:rsidP="004E5667">
      <w:pPr>
        <w:widowControl/>
        <w:jc w:val="left"/>
      </w:pPr>
      <w:bookmarkStart w:id="0" w:name="_Toc38378482"/>
    </w:p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1655437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40F045" w14:textId="77777777" w:rsidR="004E5667" w:rsidRDefault="004E5667">
          <w:pPr>
            <w:pStyle w:val="TOC"/>
          </w:pPr>
          <w:r>
            <w:rPr>
              <w:lang w:val="zh-CN"/>
            </w:rPr>
            <w:t>目录</w:t>
          </w:r>
        </w:p>
        <w:p w14:paraId="68500EBE" w14:textId="2C531D7E" w:rsidR="00DB7A71" w:rsidRDefault="004E5667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42625" w:history="1">
            <w:r w:rsidR="00DB7A71" w:rsidRPr="0082762E">
              <w:rPr>
                <w:rStyle w:val="aa"/>
                <w:noProof/>
              </w:rPr>
              <w:t>1</w:t>
            </w:r>
            <w:r w:rsidR="00DB7A7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DB7A71" w:rsidRPr="0082762E">
              <w:rPr>
                <w:rStyle w:val="aa"/>
                <w:noProof/>
              </w:rPr>
              <w:t>数据库基础概念</w:t>
            </w:r>
            <w:r w:rsidR="00DB7A71">
              <w:rPr>
                <w:noProof/>
                <w:webHidden/>
              </w:rPr>
              <w:tab/>
            </w:r>
            <w:r w:rsidR="00DB7A71">
              <w:rPr>
                <w:noProof/>
                <w:webHidden/>
              </w:rPr>
              <w:fldChar w:fldCharType="begin"/>
            </w:r>
            <w:r w:rsidR="00DB7A71">
              <w:rPr>
                <w:noProof/>
                <w:webHidden/>
              </w:rPr>
              <w:instrText xml:space="preserve"> PAGEREF _Toc42442625 \h </w:instrText>
            </w:r>
            <w:r w:rsidR="00DB7A71">
              <w:rPr>
                <w:noProof/>
                <w:webHidden/>
              </w:rPr>
            </w:r>
            <w:r w:rsidR="00DB7A71">
              <w:rPr>
                <w:noProof/>
                <w:webHidden/>
              </w:rPr>
              <w:fldChar w:fldCharType="separate"/>
            </w:r>
            <w:r w:rsidR="00DB7A71">
              <w:rPr>
                <w:noProof/>
                <w:webHidden/>
              </w:rPr>
              <w:t>4</w:t>
            </w:r>
            <w:r w:rsidR="00DB7A71">
              <w:rPr>
                <w:noProof/>
                <w:webHidden/>
              </w:rPr>
              <w:fldChar w:fldCharType="end"/>
            </w:r>
          </w:hyperlink>
        </w:p>
        <w:p w14:paraId="625277FF" w14:textId="188DE65D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26" w:history="1">
            <w:r w:rsidRPr="0082762E">
              <w:rPr>
                <w:rStyle w:val="aa"/>
              </w:rPr>
              <w:t xml:space="preserve">1.1 </w:t>
            </w:r>
            <w:r w:rsidRPr="0082762E">
              <w:rPr>
                <w:rStyle w:val="aa"/>
              </w:rPr>
              <w:t>索引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0D25DD6" w14:textId="13EB1A2F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27" w:history="1">
            <w:r w:rsidRPr="0082762E">
              <w:rPr>
                <w:rStyle w:val="aa"/>
              </w:rPr>
              <w:t xml:space="preserve">1.2 </w:t>
            </w:r>
            <w:r w:rsidRPr="0082762E">
              <w:rPr>
                <w:rStyle w:val="aa"/>
              </w:rPr>
              <w:t>索引类型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66994E" w14:textId="5CB43736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28" w:history="1">
            <w:r w:rsidRPr="0082762E">
              <w:rPr>
                <w:rStyle w:val="aa"/>
              </w:rPr>
              <w:t xml:space="preserve">1.2.1 </w:t>
            </w:r>
            <w:r w:rsidRPr="0082762E">
              <w:rPr>
                <w:rStyle w:val="aa"/>
              </w:rPr>
              <w:t>聚合索引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438E1" w14:textId="00837F6E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29" w:history="1">
            <w:r w:rsidRPr="0082762E">
              <w:rPr>
                <w:rStyle w:val="aa"/>
              </w:rPr>
              <w:t xml:space="preserve">1.2.2 </w:t>
            </w:r>
            <w:r w:rsidRPr="0082762E">
              <w:rPr>
                <w:rStyle w:val="aa"/>
              </w:rPr>
              <w:t>非聚合索引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D6C6D0" w14:textId="592F1115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0" w:history="1">
            <w:r w:rsidRPr="0082762E">
              <w:rPr>
                <w:rStyle w:val="aa"/>
              </w:rPr>
              <w:t xml:space="preserve">1.3 </w:t>
            </w:r>
            <w:r w:rsidRPr="0082762E">
              <w:rPr>
                <w:rStyle w:val="aa"/>
              </w:rPr>
              <w:t>索引的实现方式</w:t>
            </w:r>
            <w:r w:rsidRPr="0082762E">
              <w:rPr>
                <w:rStyle w:val="aa"/>
              </w:rPr>
              <w:t>(</w:t>
            </w:r>
            <w:r w:rsidRPr="0082762E">
              <w:rPr>
                <w:rStyle w:val="aa"/>
              </w:rPr>
              <w:t>结构</w:t>
            </w:r>
            <w:r w:rsidRPr="0082762E">
              <w:rPr>
                <w:rStyle w:val="aa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95E071" w14:textId="0177B55A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1" w:history="1">
            <w:r w:rsidRPr="0082762E">
              <w:rPr>
                <w:rStyle w:val="aa"/>
              </w:rPr>
              <w:t>1.3.1 B+</w:t>
            </w:r>
            <w:r w:rsidRPr="0082762E">
              <w:rPr>
                <w:rStyle w:val="aa"/>
              </w:rPr>
              <w:t>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D048CF" w14:textId="3BD076F5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2" w:history="1">
            <w:r w:rsidRPr="0082762E">
              <w:rPr>
                <w:rStyle w:val="aa"/>
              </w:rPr>
              <w:t>1.3.2 Hash</w:t>
            </w:r>
            <w:r w:rsidRPr="0082762E">
              <w:rPr>
                <w:rStyle w:val="aa"/>
              </w:rPr>
              <w:t>索引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D860D7B" w14:textId="35D61E3D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3" w:history="1">
            <w:r w:rsidRPr="0082762E">
              <w:rPr>
                <w:rStyle w:val="aa"/>
              </w:rPr>
              <w:t>1.4 DAO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AC0112F" w14:textId="7DCD56C1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4" w:history="1">
            <w:r w:rsidRPr="0082762E">
              <w:rPr>
                <w:rStyle w:val="aa"/>
              </w:rPr>
              <w:t>1.5 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600853" w14:textId="3D823C2B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5" w:history="1">
            <w:r w:rsidRPr="0082762E">
              <w:rPr>
                <w:rStyle w:val="aa"/>
              </w:rPr>
              <w:t xml:space="preserve">1.5.1 </w:t>
            </w:r>
            <w:r w:rsidRPr="0082762E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02C203D" w14:textId="54DCE88C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6" w:history="1">
            <w:r w:rsidRPr="0082762E">
              <w:rPr>
                <w:rStyle w:val="aa"/>
              </w:rPr>
              <w:t xml:space="preserve">1.5.2 </w:t>
            </w:r>
            <w:r w:rsidRPr="0082762E">
              <w:rPr>
                <w:rStyle w:val="aa"/>
              </w:rPr>
              <w:t>对比样例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DD6D99" w14:textId="6A17D742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7" w:history="1">
            <w:r w:rsidRPr="0082762E">
              <w:rPr>
                <w:rStyle w:val="aa"/>
              </w:rPr>
              <w:t xml:space="preserve">1.5.3 </w:t>
            </w:r>
            <w:r w:rsidRPr="0082762E">
              <w:rPr>
                <w:rStyle w:val="aa"/>
              </w:rPr>
              <w:t>优缺点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C24B37" w14:textId="6BACAAC4" w:rsidR="00DB7A71" w:rsidRDefault="00DB7A71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442638" w:history="1">
            <w:r w:rsidRPr="0082762E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2762E">
              <w:rPr>
                <w:rStyle w:val="aa"/>
                <w:noProof/>
              </w:rPr>
              <w:t>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6582" w14:textId="04CFD3EF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39" w:history="1">
            <w:r w:rsidRPr="0082762E">
              <w:rPr>
                <w:rStyle w:val="aa"/>
              </w:rPr>
              <w:t xml:space="preserve">2.1 </w:t>
            </w:r>
            <w:r w:rsidRPr="0082762E">
              <w:rPr>
                <w:rStyle w:val="aa"/>
              </w:rPr>
              <w:t>事务介绍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85EEE9E" w14:textId="3CC40CC2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0" w:history="1">
            <w:r w:rsidRPr="0082762E">
              <w:rPr>
                <w:rStyle w:val="aa"/>
              </w:rPr>
              <w:t xml:space="preserve">2.2 </w:t>
            </w:r>
            <w:r w:rsidRPr="0082762E">
              <w:rPr>
                <w:rStyle w:val="aa"/>
              </w:rPr>
              <w:t>事务隔离性问题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CF4D454" w14:textId="18598A21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1" w:history="1">
            <w:r w:rsidRPr="0082762E">
              <w:rPr>
                <w:rStyle w:val="aa"/>
              </w:rPr>
              <w:t xml:space="preserve">2.3 </w:t>
            </w:r>
            <w:r w:rsidRPr="0082762E">
              <w:rPr>
                <w:rStyle w:val="aa"/>
              </w:rPr>
              <w:t>事务的传播行为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7826572" w14:textId="57089297" w:rsidR="00DB7A71" w:rsidRDefault="00DB7A71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442642" w:history="1">
            <w:r w:rsidRPr="0082762E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2762E">
              <w:rPr>
                <w:rStyle w:val="aa"/>
                <w:noProof/>
              </w:rPr>
              <w:t>MyS</w:t>
            </w:r>
            <w:r w:rsidRPr="0082762E">
              <w:rPr>
                <w:rStyle w:val="aa"/>
                <w:noProof/>
              </w:rPr>
              <w:t>Q</w:t>
            </w:r>
            <w:r w:rsidRPr="0082762E">
              <w:rPr>
                <w:rStyle w:val="aa"/>
                <w:noProof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A9278" w14:textId="66942DC7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3" w:history="1">
            <w:r w:rsidRPr="0082762E">
              <w:rPr>
                <w:rStyle w:val="aa"/>
              </w:rPr>
              <w:t xml:space="preserve">3.1 </w:t>
            </w:r>
            <w:r w:rsidRPr="0082762E">
              <w:rPr>
                <w:rStyle w:val="aa"/>
              </w:rPr>
              <w:t>基础操作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951C714" w14:textId="7E66BD05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4" w:history="1">
            <w:r w:rsidRPr="0082762E">
              <w:rPr>
                <w:rStyle w:val="aa"/>
              </w:rPr>
              <w:t xml:space="preserve">3.1.1 </w:t>
            </w:r>
            <w:r w:rsidRPr="0082762E">
              <w:rPr>
                <w:rStyle w:val="aa"/>
              </w:rPr>
              <w:t>连接数据库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4F4107" w14:textId="59674D8C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5" w:history="1">
            <w:r w:rsidRPr="0082762E">
              <w:rPr>
                <w:rStyle w:val="aa"/>
              </w:rPr>
              <w:t xml:space="preserve">3.1.2 </w:t>
            </w:r>
            <w:r w:rsidRPr="0082762E">
              <w:rPr>
                <w:rStyle w:val="aa"/>
              </w:rPr>
              <w:t>添加用户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7E8B2C" w14:textId="3093F284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6" w:history="1">
            <w:r w:rsidRPr="0082762E">
              <w:rPr>
                <w:rStyle w:val="aa"/>
              </w:rPr>
              <w:t xml:space="preserve">3.1.3 </w:t>
            </w:r>
            <w:r w:rsidRPr="0082762E">
              <w:rPr>
                <w:rStyle w:val="aa"/>
              </w:rPr>
              <w:t>数据库操作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9AE0AD3" w14:textId="144F7A4E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7" w:history="1">
            <w:r w:rsidRPr="0082762E">
              <w:rPr>
                <w:rStyle w:val="aa"/>
              </w:rPr>
              <w:t xml:space="preserve">3.1.4 </w:t>
            </w:r>
            <w:r w:rsidRPr="0082762E">
              <w:rPr>
                <w:rStyle w:val="aa"/>
              </w:rPr>
              <w:t>表操作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4E21374" w14:textId="4C09446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8" w:history="1">
            <w:r w:rsidRPr="0082762E">
              <w:rPr>
                <w:rStyle w:val="aa"/>
              </w:rPr>
              <w:t xml:space="preserve">3.1.5 </w:t>
            </w:r>
            <w:r w:rsidRPr="0082762E">
              <w:rPr>
                <w:rStyle w:val="aa"/>
              </w:rPr>
              <w:t>插入数据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010F199" w14:textId="0D4EC3D1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49" w:history="1">
            <w:r w:rsidRPr="0082762E">
              <w:rPr>
                <w:rStyle w:val="aa"/>
              </w:rPr>
              <w:t xml:space="preserve">3.1.6 </w:t>
            </w:r>
            <w:r w:rsidRPr="0082762E">
              <w:rPr>
                <w:rStyle w:val="aa"/>
              </w:rPr>
              <w:t>查询数据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5117E15" w14:textId="04D75212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0" w:history="1">
            <w:r w:rsidRPr="0082762E">
              <w:rPr>
                <w:rStyle w:val="aa"/>
              </w:rPr>
              <w:t xml:space="preserve">3.1.7 </w:t>
            </w:r>
            <w:r w:rsidRPr="0082762E">
              <w:rPr>
                <w:rStyle w:val="aa"/>
              </w:rPr>
              <w:t>修改数据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B1EBD14" w14:textId="6B5F971D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1" w:history="1">
            <w:r w:rsidRPr="0082762E">
              <w:rPr>
                <w:rStyle w:val="aa"/>
              </w:rPr>
              <w:t xml:space="preserve">3.1.8 </w:t>
            </w:r>
            <w:r w:rsidRPr="0082762E">
              <w:rPr>
                <w:rStyle w:val="aa"/>
              </w:rPr>
              <w:t>删除数据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5486CC1" w14:textId="03476BC2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2" w:history="1">
            <w:r w:rsidRPr="0082762E">
              <w:rPr>
                <w:rStyle w:val="aa"/>
              </w:rPr>
              <w:t xml:space="preserve">3.2 </w:t>
            </w:r>
            <w:r w:rsidRPr="0082762E">
              <w:rPr>
                <w:rStyle w:val="aa"/>
              </w:rPr>
              <w:t>进阶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680DC57" w14:textId="0FF6F278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3" w:history="1">
            <w:r w:rsidRPr="0082762E">
              <w:rPr>
                <w:rStyle w:val="aa"/>
              </w:rPr>
              <w:t xml:space="preserve">3.2.1 </w:t>
            </w:r>
            <w:r w:rsidRPr="0082762E">
              <w:rPr>
                <w:rStyle w:val="aa"/>
              </w:rPr>
              <w:t>查询结果处理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891C03C" w14:textId="29F61B7A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4" w:history="1">
            <w:r w:rsidRPr="0082762E">
              <w:rPr>
                <w:rStyle w:val="aa"/>
              </w:rPr>
              <w:t xml:space="preserve">3.2.2 </w:t>
            </w:r>
            <w:r w:rsidRPr="0082762E">
              <w:rPr>
                <w:rStyle w:val="aa"/>
              </w:rPr>
              <w:t>聚合函数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A889456" w14:textId="33AC6568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5" w:history="1">
            <w:r w:rsidRPr="0082762E">
              <w:rPr>
                <w:rStyle w:val="aa"/>
              </w:rPr>
              <w:t xml:space="preserve">3.2.3 </w:t>
            </w:r>
            <w:r w:rsidRPr="0082762E">
              <w:rPr>
                <w:rStyle w:val="aa"/>
              </w:rPr>
              <w:t>分组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4AF9F94" w14:textId="6A812AC4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6" w:history="1">
            <w:r w:rsidRPr="0082762E">
              <w:rPr>
                <w:rStyle w:val="aa"/>
              </w:rPr>
              <w:t xml:space="preserve">3.2.4 </w:t>
            </w:r>
            <w:r w:rsidRPr="0082762E">
              <w:rPr>
                <w:rStyle w:val="aa"/>
              </w:rPr>
              <w:t>多表查询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089BFAB" w14:textId="62228D9A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7" w:history="1">
            <w:r w:rsidRPr="0082762E">
              <w:rPr>
                <w:rStyle w:val="aa"/>
              </w:rPr>
              <w:t xml:space="preserve">3.2.5 </w:t>
            </w:r>
            <w:r w:rsidRPr="0082762E">
              <w:rPr>
                <w:rStyle w:val="aa"/>
              </w:rPr>
              <w:t>连接查询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F8AC0DD" w14:textId="332C2525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8" w:history="1">
            <w:r w:rsidRPr="0082762E">
              <w:rPr>
                <w:rStyle w:val="aa"/>
              </w:rPr>
              <w:t xml:space="preserve">3.3 </w:t>
            </w:r>
            <w:r w:rsidRPr="0082762E">
              <w:rPr>
                <w:rStyle w:val="aa"/>
              </w:rPr>
              <w:t>存储引擎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915AB88" w14:textId="013D73D0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59" w:history="1">
            <w:r w:rsidRPr="0082762E">
              <w:rPr>
                <w:rStyle w:val="aa"/>
              </w:rPr>
              <w:t xml:space="preserve">3.3.1 </w:t>
            </w:r>
            <w:r w:rsidRPr="0082762E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F628B06" w14:textId="60433475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0" w:history="1">
            <w:r w:rsidRPr="0082762E">
              <w:rPr>
                <w:rStyle w:val="aa"/>
              </w:rPr>
              <w:t>3.3.2 MyISAM</w:t>
            </w:r>
            <w:r w:rsidRPr="0082762E">
              <w:rPr>
                <w:rStyle w:val="aa"/>
              </w:rPr>
              <w:t>表锁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27C4085" w14:textId="46A5EC7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1" w:history="1">
            <w:r w:rsidRPr="0082762E">
              <w:rPr>
                <w:rStyle w:val="aa"/>
              </w:rPr>
              <w:t>3.3.3 InnoDB</w:t>
            </w:r>
            <w:r w:rsidRPr="0082762E">
              <w:rPr>
                <w:rStyle w:val="aa"/>
              </w:rPr>
              <w:t>行锁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3C3F1E7" w14:textId="1F5AF207" w:rsidR="00DB7A71" w:rsidRDefault="00DB7A71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442662" w:history="1">
            <w:r w:rsidRPr="0082762E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2762E">
              <w:rPr>
                <w:rStyle w:val="aa"/>
                <w:noProof/>
              </w:rPr>
              <w:t>Redis</w:t>
            </w:r>
            <w:r w:rsidRPr="0082762E">
              <w:rPr>
                <w:rStyle w:val="a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FE9D" w14:textId="4D746977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3" w:history="1">
            <w:r w:rsidRPr="0082762E">
              <w:rPr>
                <w:rStyle w:val="aa"/>
              </w:rPr>
              <w:t xml:space="preserve">4.1 </w:t>
            </w:r>
            <w:r w:rsidRPr="0082762E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2EBA2C1" w14:textId="22AE72A6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4" w:history="1">
            <w:r w:rsidRPr="0082762E">
              <w:rPr>
                <w:rStyle w:val="aa"/>
              </w:rPr>
              <w:t xml:space="preserve">4.1.1 </w:t>
            </w:r>
            <w:r w:rsidRPr="0082762E">
              <w:rPr>
                <w:rStyle w:val="aa"/>
              </w:rPr>
              <w:t>缓存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4CF982A" w14:textId="7D78300E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5" w:history="1">
            <w:r w:rsidRPr="0082762E">
              <w:rPr>
                <w:rStyle w:val="aa"/>
              </w:rPr>
              <w:t>4.1.2 Redis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B0D32C2" w14:textId="56EF72D4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6" w:history="1">
            <w:r w:rsidRPr="0082762E">
              <w:rPr>
                <w:rStyle w:val="aa"/>
              </w:rPr>
              <w:t>4.2 Redis</w:t>
            </w:r>
            <w:r w:rsidRPr="0082762E">
              <w:rPr>
                <w:rStyle w:val="aa"/>
              </w:rPr>
              <w:t>基本操作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46142D3" w14:textId="00373194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7" w:history="1">
            <w:r w:rsidRPr="0082762E">
              <w:rPr>
                <w:rStyle w:val="aa"/>
              </w:rPr>
              <w:t xml:space="preserve">4.2.1 </w:t>
            </w:r>
            <w:r w:rsidRPr="0082762E">
              <w:rPr>
                <w:rStyle w:val="aa"/>
              </w:rPr>
              <w:t>服务器配置与启动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24D665A" w14:textId="10BE9AD1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8" w:history="1">
            <w:r w:rsidRPr="0082762E">
              <w:rPr>
                <w:rStyle w:val="aa"/>
              </w:rPr>
              <w:t xml:space="preserve">4.2.2 </w:t>
            </w:r>
            <w:r w:rsidRPr="0082762E">
              <w:rPr>
                <w:rStyle w:val="aa"/>
              </w:rPr>
              <w:t>设置生存时间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E5C7265" w14:textId="6095312F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69" w:history="1">
            <w:r w:rsidRPr="0082762E">
              <w:rPr>
                <w:rStyle w:val="aa"/>
              </w:rPr>
              <w:t>4.2.3 Key</w:t>
            </w:r>
            <w:r w:rsidRPr="0082762E">
              <w:rPr>
                <w:rStyle w:val="aa"/>
              </w:rPr>
              <w:t>相关操作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B9D7584" w14:textId="72696CB7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0" w:history="1">
            <w:r w:rsidRPr="0082762E">
              <w:rPr>
                <w:rStyle w:val="aa"/>
              </w:rPr>
              <w:t>4.2.4 String</w:t>
            </w:r>
            <w:r w:rsidRPr="0082762E">
              <w:rPr>
                <w:rStyle w:val="aa"/>
              </w:rPr>
              <w:t>数据相关操作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2B22736" w14:textId="406D35D8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1" w:history="1">
            <w:r w:rsidRPr="0082762E">
              <w:rPr>
                <w:rStyle w:val="aa"/>
              </w:rPr>
              <w:t>4.2.5 Hash</w:t>
            </w:r>
            <w:r w:rsidRPr="0082762E">
              <w:rPr>
                <w:rStyle w:val="aa"/>
              </w:rPr>
              <w:t>数据相关操作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7972FCA" w14:textId="33C9263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2" w:history="1">
            <w:r w:rsidRPr="0082762E">
              <w:rPr>
                <w:rStyle w:val="aa"/>
              </w:rPr>
              <w:t>4.2.6 List</w:t>
            </w:r>
            <w:r w:rsidRPr="0082762E">
              <w:rPr>
                <w:rStyle w:val="aa"/>
              </w:rPr>
              <w:t>数据相关操作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E1124E3" w14:textId="3F18485E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3" w:history="1">
            <w:r w:rsidRPr="0082762E">
              <w:rPr>
                <w:rStyle w:val="aa"/>
              </w:rPr>
              <w:t>4.2.7 Set</w:t>
            </w:r>
            <w:r w:rsidRPr="0082762E">
              <w:rPr>
                <w:rStyle w:val="aa"/>
              </w:rPr>
              <w:t>数据相关操作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2C0DD66" w14:textId="0B5C1242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4" w:history="1">
            <w:r w:rsidRPr="0082762E">
              <w:rPr>
                <w:rStyle w:val="aa"/>
              </w:rPr>
              <w:t>4.2.8 Zset</w:t>
            </w:r>
            <w:r w:rsidRPr="0082762E">
              <w:rPr>
                <w:rStyle w:val="aa"/>
              </w:rPr>
              <w:t>数据相关操作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BFA7017" w14:textId="00A1F0D2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5" w:history="1">
            <w:r w:rsidRPr="0082762E">
              <w:rPr>
                <w:rStyle w:val="aa"/>
              </w:rPr>
              <w:t>4.3 Redis</w:t>
            </w:r>
            <w:r w:rsidRPr="0082762E">
              <w:rPr>
                <w:rStyle w:val="aa"/>
              </w:rPr>
              <w:t>事务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1AAFA9F" w14:textId="69F3A88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6" w:history="1">
            <w:r w:rsidRPr="0082762E">
              <w:rPr>
                <w:rStyle w:val="aa"/>
              </w:rPr>
              <w:t xml:space="preserve">4.3.1 </w:t>
            </w:r>
            <w:r w:rsidRPr="0082762E">
              <w:rPr>
                <w:rStyle w:val="aa"/>
              </w:rPr>
              <w:t>常用命令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75D7E8D" w14:textId="38B1EFAE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7" w:history="1">
            <w:r w:rsidRPr="0082762E">
              <w:rPr>
                <w:rStyle w:val="aa"/>
              </w:rPr>
              <w:t>4.4 Jedis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8CCCA6E" w14:textId="65BB8D6C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8" w:history="1">
            <w:r w:rsidRPr="0082762E">
              <w:rPr>
                <w:rStyle w:val="aa"/>
              </w:rPr>
              <w:t xml:space="preserve">4.4.1 </w:t>
            </w:r>
            <w:r w:rsidRPr="0082762E">
              <w:rPr>
                <w:rStyle w:val="aa"/>
              </w:rPr>
              <w:t>基本操作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37EA452" w14:textId="535F8F2F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79" w:history="1">
            <w:r w:rsidRPr="0082762E">
              <w:rPr>
                <w:rStyle w:val="aa"/>
              </w:rPr>
              <w:t xml:space="preserve">4.5 </w:t>
            </w:r>
            <w:r w:rsidRPr="0082762E">
              <w:rPr>
                <w:rStyle w:val="aa"/>
              </w:rPr>
              <w:t>集群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C72A6C5" w14:textId="3CE79AD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0" w:history="1">
            <w:r w:rsidRPr="0082762E">
              <w:rPr>
                <w:rStyle w:val="aa"/>
              </w:rPr>
              <w:t xml:space="preserve">4.5.1 </w:t>
            </w:r>
            <w:r w:rsidRPr="0082762E">
              <w:rPr>
                <w:rStyle w:val="aa"/>
              </w:rPr>
              <w:t>主从模式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574AA42" w14:textId="6FBE1A45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1" w:history="1">
            <w:r w:rsidRPr="0082762E">
              <w:rPr>
                <w:rStyle w:val="aa"/>
              </w:rPr>
              <w:t>4.5.2 Sentinel</w:t>
            </w:r>
            <w:r w:rsidRPr="0082762E">
              <w:rPr>
                <w:rStyle w:val="aa"/>
              </w:rPr>
              <w:t>模式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7B485E2" w14:textId="53342C18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2" w:history="1">
            <w:r w:rsidRPr="0082762E">
              <w:rPr>
                <w:rStyle w:val="aa"/>
              </w:rPr>
              <w:t>4.5.3 Cluster</w:t>
            </w:r>
            <w:r w:rsidRPr="0082762E">
              <w:rPr>
                <w:rStyle w:val="aa"/>
              </w:rPr>
              <w:t>模式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3811C1F" w14:textId="05220187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3" w:history="1">
            <w:r w:rsidRPr="0082762E">
              <w:rPr>
                <w:rStyle w:val="aa"/>
              </w:rPr>
              <w:t>4.6 Spring</w:t>
            </w:r>
            <w:r w:rsidRPr="0082762E">
              <w:rPr>
                <w:rStyle w:val="aa"/>
              </w:rPr>
              <w:t>集成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B20B61E" w14:textId="4FDED669" w:rsidR="00DB7A71" w:rsidRDefault="00DB7A71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442684" w:history="1">
            <w:r w:rsidRPr="0082762E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2762E">
              <w:rPr>
                <w:rStyle w:val="aa"/>
                <w:noProof/>
              </w:rPr>
              <w:t>Mybatis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6341" w14:textId="2F3B406E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5" w:history="1">
            <w:r w:rsidRPr="0082762E">
              <w:rPr>
                <w:rStyle w:val="aa"/>
              </w:rPr>
              <w:t xml:space="preserve">5.1 </w:t>
            </w:r>
            <w:r w:rsidRPr="0082762E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DA7A3F5" w14:textId="3C2A6B8F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6" w:history="1">
            <w:r w:rsidRPr="0082762E">
              <w:rPr>
                <w:rStyle w:val="aa"/>
              </w:rPr>
              <w:t>5.2 XML</w:t>
            </w:r>
            <w:r w:rsidRPr="0082762E">
              <w:rPr>
                <w:rStyle w:val="aa"/>
              </w:rPr>
              <w:t>配置文件介绍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349C4DA" w14:textId="04147D7C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7" w:history="1">
            <w:r w:rsidRPr="0082762E">
              <w:rPr>
                <w:rStyle w:val="aa"/>
              </w:rPr>
              <w:t>5.2.1 properties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0118050" w14:textId="5CFD751C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8" w:history="1">
            <w:r w:rsidRPr="0082762E">
              <w:rPr>
                <w:rStyle w:val="aa"/>
              </w:rPr>
              <w:t>5.2.2 environments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A7461D7" w14:textId="0D159557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89" w:history="1">
            <w:r w:rsidRPr="0082762E">
              <w:rPr>
                <w:rStyle w:val="aa"/>
              </w:rPr>
              <w:t>5.2.3 Mappers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DDA71B6" w14:textId="1647012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0" w:history="1">
            <w:r w:rsidRPr="0082762E">
              <w:rPr>
                <w:rStyle w:val="aa"/>
              </w:rPr>
              <w:t xml:space="preserve">5.2.4 </w:t>
            </w:r>
            <w:r w:rsidRPr="0082762E">
              <w:rPr>
                <w:rStyle w:val="aa"/>
              </w:rPr>
              <w:t>其他属性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0492FA8" w14:textId="193C4304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1" w:history="1">
            <w:r w:rsidRPr="0082762E">
              <w:rPr>
                <w:rStyle w:val="aa"/>
              </w:rPr>
              <w:t xml:space="preserve">5.3 </w:t>
            </w:r>
            <w:r w:rsidRPr="0082762E">
              <w:rPr>
                <w:rStyle w:val="aa"/>
              </w:rPr>
              <w:t>映射</w:t>
            </w:r>
            <w:r w:rsidRPr="0082762E">
              <w:rPr>
                <w:rStyle w:val="aa"/>
              </w:rPr>
              <w:t>Mapper</w:t>
            </w:r>
            <w:r w:rsidRPr="0082762E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2B60005" w14:textId="3E061AD9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2" w:history="1">
            <w:r w:rsidRPr="0082762E">
              <w:rPr>
                <w:rStyle w:val="aa"/>
              </w:rPr>
              <w:t xml:space="preserve">5.3.1 </w:t>
            </w:r>
            <w:r w:rsidRPr="0082762E">
              <w:rPr>
                <w:rStyle w:val="aa"/>
              </w:rPr>
              <w:t>顶级元素介绍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B2B9E4E" w14:textId="509FAE4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3" w:history="1">
            <w:r w:rsidRPr="0082762E">
              <w:rPr>
                <w:rStyle w:val="aa"/>
              </w:rPr>
              <w:t>5.3.2 XML</w:t>
            </w:r>
            <w:r w:rsidRPr="0082762E">
              <w:rPr>
                <w:rStyle w:val="aa"/>
              </w:rPr>
              <w:t>文件特殊符号处理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364CBB0" w14:textId="1714049F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4" w:history="1">
            <w:r w:rsidRPr="0082762E">
              <w:rPr>
                <w:rStyle w:val="aa"/>
              </w:rPr>
              <w:t>5.3.3 select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CE6DF00" w14:textId="29B91857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5" w:history="1">
            <w:r w:rsidRPr="0082762E">
              <w:rPr>
                <w:rStyle w:val="aa"/>
              </w:rPr>
              <w:t>5.3.4 Insert</w:t>
            </w:r>
            <w:r w:rsidRPr="0082762E">
              <w:rPr>
                <w:rStyle w:val="aa"/>
              </w:rPr>
              <w:t>、</w:t>
            </w:r>
            <w:r w:rsidRPr="0082762E">
              <w:rPr>
                <w:rStyle w:val="aa"/>
              </w:rPr>
              <w:t>update</w:t>
            </w:r>
            <w:r w:rsidRPr="0082762E">
              <w:rPr>
                <w:rStyle w:val="aa"/>
              </w:rPr>
              <w:t>和</w:t>
            </w:r>
            <w:r w:rsidRPr="0082762E">
              <w:rPr>
                <w:rStyle w:val="aa"/>
              </w:rPr>
              <w:t>delete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005E873" w14:textId="283CBF06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6" w:history="1">
            <w:r w:rsidRPr="0082762E">
              <w:rPr>
                <w:rStyle w:val="aa"/>
              </w:rPr>
              <w:t>5.3.5 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DB381E2" w14:textId="5FC2ED4A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7" w:history="1">
            <w:r w:rsidRPr="0082762E">
              <w:rPr>
                <w:rStyle w:val="aa"/>
              </w:rPr>
              <w:t>5.3.6 resultMap</w:t>
            </w:r>
            <w:r w:rsidRPr="0082762E">
              <w:rPr>
                <w:rStyle w:val="aa"/>
              </w:rPr>
              <w:t>的简单使用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A8A898D" w14:textId="7A2B75D9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698" w:history="1">
            <w:r w:rsidRPr="0082762E">
              <w:rPr>
                <w:rStyle w:val="aa"/>
              </w:rPr>
              <w:t xml:space="preserve">5.3.7 </w:t>
            </w:r>
            <w:r w:rsidRPr="0082762E">
              <w:rPr>
                <w:rStyle w:val="aa"/>
              </w:rPr>
              <w:t>动态</w:t>
            </w:r>
            <w:r w:rsidRPr="0082762E">
              <w:rPr>
                <w:rStyle w:val="aa"/>
              </w:rPr>
              <w:t>SQL</w:t>
            </w:r>
            <w:r w:rsidRPr="0082762E">
              <w:rPr>
                <w:rStyle w:val="aa"/>
              </w:rPr>
              <w:t>语句生成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FCBC6E2" w14:textId="3132B60A" w:rsidR="00DB7A71" w:rsidRDefault="00DB7A71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442699" w:history="1">
            <w:r w:rsidRPr="0082762E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2762E">
              <w:rPr>
                <w:rStyle w:val="aa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8BB8" w14:textId="345DBD6B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0" w:history="1">
            <w:r w:rsidRPr="0082762E">
              <w:rPr>
                <w:rStyle w:val="aa"/>
              </w:rPr>
              <w:t xml:space="preserve">6.1 </w:t>
            </w:r>
            <w:r w:rsidRPr="0082762E">
              <w:rPr>
                <w:rStyle w:val="aa"/>
              </w:rPr>
              <w:t>基本介绍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891CD7C" w14:textId="27690123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1" w:history="1">
            <w:r w:rsidRPr="0082762E">
              <w:rPr>
                <w:rStyle w:val="aa"/>
              </w:rPr>
              <w:t xml:space="preserve">6.2 </w:t>
            </w:r>
            <w:r w:rsidRPr="0082762E">
              <w:rPr>
                <w:rStyle w:val="aa"/>
              </w:rPr>
              <w:t>基本使用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C84FE5E" w14:textId="39784F9B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2" w:history="1">
            <w:r w:rsidRPr="0082762E">
              <w:rPr>
                <w:rStyle w:val="aa"/>
              </w:rPr>
              <w:t xml:space="preserve">6.3 </w:t>
            </w:r>
            <w:r w:rsidRPr="0082762E">
              <w:rPr>
                <w:rStyle w:val="aa"/>
              </w:rPr>
              <w:t>条件操作符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51F1A69" w14:textId="004F4A28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3" w:history="1">
            <w:r w:rsidRPr="0082762E">
              <w:rPr>
                <w:rStyle w:val="aa"/>
              </w:rPr>
              <w:t xml:space="preserve">6.3.1 </w:t>
            </w:r>
            <w:r w:rsidRPr="0082762E">
              <w:rPr>
                <w:rStyle w:val="aa"/>
              </w:rPr>
              <w:t>基本大于小于条件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5452C2C" w14:textId="6599AE1B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4" w:history="1">
            <w:r w:rsidRPr="0082762E">
              <w:rPr>
                <w:rStyle w:val="aa"/>
              </w:rPr>
              <w:t>6.3.2 AND</w:t>
            </w:r>
            <w:r w:rsidRPr="0082762E">
              <w:rPr>
                <w:rStyle w:val="aa"/>
              </w:rPr>
              <w:t>和</w:t>
            </w:r>
            <w:r w:rsidRPr="0082762E">
              <w:rPr>
                <w:rStyle w:val="aa"/>
              </w:rPr>
              <w:t>OR</w:t>
            </w:r>
            <w:r w:rsidRPr="0082762E">
              <w:rPr>
                <w:rStyle w:val="aa"/>
              </w:rPr>
              <w:t>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9BC81C0" w14:textId="4B254980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5" w:history="1">
            <w:r w:rsidRPr="0082762E">
              <w:rPr>
                <w:rStyle w:val="aa"/>
              </w:rPr>
              <w:t xml:space="preserve">6.3.3 </w:t>
            </w:r>
            <w:r w:rsidRPr="0082762E">
              <w:rPr>
                <w:rStyle w:val="aa"/>
              </w:rPr>
              <w:t>模糊查询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FCAA6FF" w14:textId="76DA9F7C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6" w:history="1">
            <w:r w:rsidRPr="0082762E">
              <w:rPr>
                <w:rStyle w:val="aa"/>
              </w:rPr>
              <w:t xml:space="preserve">6.3.4 </w:t>
            </w:r>
            <w:r w:rsidRPr="0082762E">
              <w:rPr>
                <w:rStyle w:val="aa"/>
              </w:rPr>
              <w:t>使用数据类型查询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C757568" w14:textId="0FC34DD0" w:rsidR="00DB7A71" w:rsidRDefault="00DB7A71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7" w:history="1">
            <w:r w:rsidRPr="0082762E">
              <w:rPr>
                <w:rStyle w:val="aa"/>
              </w:rPr>
              <w:t xml:space="preserve">6.4 </w:t>
            </w:r>
            <w:r w:rsidRPr="0082762E">
              <w:rPr>
                <w:rStyle w:val="aa"/>
              </w:rPr>
              <w:t>其他操作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125D86B" w14:textId="36B009E5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8" w:history="1">
            <w:r w:rsidRPr="0082762E">
              <w:rPr>
                <w:rStyle w:val="aa"/>
              </w:rPr>
              <w:t xml:space="preserve">6.4.1 </w:t>
            </w:r>
            <w:r w:rsidRPr="0082762E">
              <w:rPr>
                <w:rStyle w:val="aa"/>
              </w:rPr>
              <w:t>索引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3EC5F35" w14:textId="6B188713" w:rsidR="00DB7A71" w:rsidRDefault="00DB7A71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442709" w:history="1">
            <w:r w:rsidRPr="0082762E">
              <w:rPr>
                <w:rStyle w:val="aa"/>
              </w:rPr>
              <w:t xml:space="preserve">6.4.2 </w:t>
            </w:r>
            <w:r w:rsidRPr="0082762E">
              <w:rPr>
                <w:rStyle w:val="aa"/>
              </w:rPr>
              <w:t>聚合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_Toc42442709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CE98BE2" w14:textId="6E0D4207" w:rsidR="004E5667" w:rsidRDefault="004E5667">
          <w:r>
            <w:rPr>
              <w:b/>
              <w:bCs/>
              <w:lang w:val="zh-CN"/>
            </w:rPr>
            <w:fldChar w:fldCharType="end"/>
          </w:r>
        </w:p>
      </w:sdtContent>
    </w:sdt>
    <w:p w14:paraId="06A838BE" w14:textId="77777777" w:rsidR="004E5667" w:rsidRDefault="004E5667" w:rsidP="004E5667">
      <w:pPr>
        <w:widowControl/>
        <w:jc w:val="left"/>
      </w:pPr>
      <w:r>
        <w:br w:type="page"/>
      </w:r>
    </w:p>
    <w:p w14:paraId="7E958A1E" w14:textId="77777777" w:rsidR="00341953" w:rsidRDefault="00341953" w:rsidP="00341953">
      <w:pPr>
        <w:pStyle w:val="1"/>
        <w:spacing w:after="312"/>
      </w:pPr>
      <w:bookmarkStart w:id="1" w:name="_Toc42442625"/>
      <w:r>
        <w:rPr>
          <w:rFonts w:hint="eastAsia"/>
        </w:rPr>
        <w:lastRenderedPageBreak/>
        <w:t>数据库</w:t>
      </w:r>
      <w:bookmarkEnd w:id="0"/>
      <w:r>
        <w:rPr>
          <w:rFonts w:hint="eastAsia"/>
        </w:rPr>
        <w:t>基础概念</w:t>
      </w:r>
      <w:bookmarkEnd w:id="1"/>
    </w:p>
    <w:p w14:paraId="49E08A79" w14:textId="77777777" w:rsidR="00341953" w:rsidRDefault="00341953" w:rsidP="00341953">
      <w:pPr>
        <w:pStyle w:val="2"/>
        <w:spacing w:before="156" w:after="156"/>
      </w:pPr>
      <w:bookmarkStart w:id="2" w:name="_Toc38378483"/>
      <w:bookmarkStart w:id="3" w:name="_Toc42442626"/>
      <w:r>
        <w:rPr>
          <w:rFonts w:hint="eastAsia"/>
        </w:rPr>
        <w:t>索引</w:t>
      </w:r>
      <w:bookmarkEnd w:id="2"/>
      <w:bookmarkEnd w:id="3"/>
    </w:p>
    <w:p w14:paraId="462D1B40" w14:textId="77777777" w:rsidR="00341953" w:rsidRDefault="00341953" w:rsidP="006A0343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目的：加快数据查询速度，但需要额外的空间存储索引表，同时更新数据库速度也会降低。</w:t>
      </w:r>
    </w:p>
    <w:p w14:paraId="4B7B312E" w14:textId="7EBC45DE" w:rsidR="00341953" w:rsidRDefault="00341953" w:rsidP="006A0343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主键会自动创建索引</w:t>
      </w:r>
    </w:p>
    <w:p w14:paraId="17D1558E" w14:textId="51D97B52" w:rsidR="0089781F" w:rsidRDefault="0089781F" w:rsidP="0089781F">
      <w:pPr>
        <w:pStyle w:val="2"/>
        <w:spacing w:before="156" w:after="156"/>
      </w:pPr>
      <w:bookmarkStart w:id="4" w:name="_Toc42442627"/>
      <w:r>
        <w:rPr>
          <w:rFonts w:hint="eastAsia"/>
        </w:rPr>
        <w:t>索引类型</w:t>
      </w:r>
      <w:bookmarkEnd w:id="4"/>
    </w:p>
    <w:p w14:paraId="1F5CCA50" w14:textId="390A7E7F" w:rsidR="005D0058" w:rsidRDefault="005D0058" w:rsidP="005D0058">
      <w:pPr>
        <w:pStyle w:val="3"/>
        <w:spacing w:before="156" w:after="156"/>
      </w:pPr>
      <w:bookmarkStart w:id="5" w:name="_Toc42442628"/>
      <w:r>
        <w:rPr>
          <w:rFonts w:hint="eastAsia"/>
        </w:rPr>
        <w:t>聚合索引</w:t>
      </w:r>
      <w:bookmarkEnd w:id="5"/>
    </w:p>
    <w:p w14:paraId="06E8BED4" w14:textId="2DF28EDE" w:rsidR="005D0058" w:rsidRDefault="005D0058" w:rsidP="0031706A">
      <w:pPr>
        <w:pStyle w:val="a1"/>
        <w:numPr>
          <w:ilvl w:val="0"/>
          <w:numId w:val="56"/>
        </w:numPr>
        <w:ind w:firstLineChars="0"/>
      </w:pPr>
      <w:r>
        <w:rPr>
          <w:rFonts w:hint="eastAsia"/>
        </w:rPr>
        <w:t>一个表只能有一个聚合索引，一般使用主键默认创建聚合索引</w:t>
      </w:r>
    </w:p>
    <w:p w14:paraId="4D5FB144" w14:textId="2D863773" w:rsidR="005D0058" w:rsidRDefault="005D0058" w:rsidP="0031706A">
      <w:pPr>
        <w:pStyle w:val="a1"/>
        <w:numPr>
          <w:ilvl w:val="0"/>
          <w:numId w:val="56"/>
        </w:numPr>
        <w:ind w:firstLineChars="0"/>
      </w:pPr>
      <w:r w:rsidRPr="005D0058">
        <w:rPr>
          <w:rFonts w:hint="eastAsia"/>
        </w:rPr>
        <w:t>聚集索引叶子结点存储是表里面的</w:t>
      </w:r>
      <w:r>
        <w:rPr>
          <w:rFonts w:hint="eastAsia"/>
        </w:rPr>
        <w:t>每一</w:t>
      </w:r>
      <w:r w:rsidR="003A3A60">
        <w:rPr>
          <w:rFonts w:hint="eastAsia"/>
        </w:rPr>
        <w:t>条记录数据</w:t>
      </w:r>
    </w:p>
    <w:p w14:paraId="2573E5DF" w14:textId="77777777" w:rsidR="005D0058" w:rsidRDefault="005D0058" w:rsidP="0031706A">
      <w:pPr>
        <w:pStyle w:val="a1"/>
        <w:numPr>
          <w:ilvl w:val="0"/>
          <w:numId w:val="56"/>
        </w:numPr>
        <w:ind w:firstLineChars="0"/>
      </w:pPr>
      <w:r>
        <w:rPr>
          <w:rFonts w:hint="eastAsia"/>
        </w:rPr>
        <w:t>数据的物理存储顺序与键值的逻辑顺序相同</w:t>
      </w:r>
    </w:p>
    <w:p w14:paraId="1BE1B71C" w14:textId="77777777" w:rsidR="003A3A60" w:rsidRDefault="005D0058" w:rsidP="0031706A">
      <w:pPr>
        <w:pStyle w:val="a1"/>
        <w:numPr>
          <w:ilvl w:val="0"/>
          <w:numId w:val="56"/>
        </w:numPr>
        <w:ind w:firstLineChars="0"/>
      </w:pPr>
      <w:r>
        <w:rPr>
          <w:rFonts w:hint="eastAsia"/>
        </w:rPr>
        <w:t>建议使用查询频率较高的自增键当作索引</w:t>
      </w:r>
    </w:p>
    <w:p w14:paraId="70525B1E" w14:textId="2214103B" w:rsidR="005D0058" w:rsidRPr="005D0058" w:rsidRDefault="005D0058" w:rsidP="0031706A">
      <w:pPr>
        <w:pStyle w:val="a1"/>
        <w:numPr>
          <w:ilvl w:val="0"/>
          <w:numId w:val="56"/>
        </w:numPr>
        <w:ind w:firstLineChars="0"/>
      </w:pPr>
      <w:r>
        <w:rPr>
          <w:rFonts w:hint="eastAsia"/>
        </w:rPr>
        <w:t>聚合索引键值不适合更新，适合查找单一值或一个范围</w:t>
      </w:r>
      <w:r>
        <w:rPr>
          <w:rFonts w:hint="eastAsia"/>
        </w:rPr>
        <w:t>(</w:t>
      </w:r>
      <w:r>
        <w:rPr>
          <w:rFonts w:hint="eastAsia"/>
        </w:rPr>
        <w:t>查找最大最小值就能确定所有数据区间</w:t>
      </w:r>
      <w:r w:rsidR="003A3A60">
        <w:rPr>
          <w:rFonts w:hint="eastAsia"/>
        </w:rPr>
        <w:t>，第</w:t>
      </w:r>
      <w:r w:rsidR="003A3A60">
        <w:rPr>
          <w:rFonts w:hint="eastAsia"/>
        </w:rPr>
        <w:t>3</w:t>
      </w:r>
      <w:r w:rsidR="003A3A60">
        <w:rPr>
          <w:rFonts w:hint="eastAsia"/>
        </w:rPr>
        <w:t>条</w:t>
      </w:r>
      <w:r>
        <w:rPr>
          <w:rFonts w:hint="eastAsia"/>
        </w:rPr>
        <w:t>)</w:t>
      </w:r>
    </w:p>
    <w:p w14:paraId="7691D4A7" w14:textId="6283A306" w:rsidR="005D0058" w:rsidRDefault="005D0058" w:rsidP="005D0058">
      <w:pPr>
        <w:pStyle w:val="3"/>
        <w:spacing w:before="156" w:after="156"/>
      </w:pPr>
      <w:bookmarkStart w:id="6" w:name="_Toc42442629"/>
      <w:r>
        <w:rPr>
          <w:rFonts w:hint="eastAsia"/>
        </w:rPr>
        <w:t>非聚合索引</w:t>
      </w:r>
      <w:bookmarkEnd w:id="6"/>
    </w:p>
    <w:p w14:paraId="6F120EB2" w14:textId="47E18F85" w:rsidR="00C12BCC" w:rsidRDefault="00C12BCC" w:rsidP="0031706A">
      <w:pPr>
        <w:pStyle w:val="a1"/>
        <w:numPr>
          <w:ilvl w:val="0"/>
          <w:numId w:val="57"/>
        </w:numPr>
        <w:ind w:firstLineChars="0"/>
      </w:pPr>
      <w:r>
        <w:rPr>
          <w:rFonts w:hint="eastAsia"/>
        </w:rPr>
        <w:t>非聚合索引叶子节点存储的是聚合索引的键值，而不是表中的记录</w:t>
      </w:r>
    </w:p>
    <w:p w14:paraId="334BCA38" w14:textId="660A5D67" w:rsidR="00C12BCC" w:rsidRDefault="00C12BCC" w:rsidP="0031706A">
      <w:pPr>
        <w:pStyle w:val="a1"/>
        <w:numPr>
          <w:ilvl w:val="0"/>
          <w:numId w:val="57"/>
        </w:numPr>
        <w:ind w:firstLineChars="0"/>
      </w:pPr>
      <w:r>
        <w:rPr>
          <w:rFonts w:hint="eastAsia"/>
        </w:rPr>
        <w:t>通过非聚合索引查找到键值之后，还需要通过聚合索引查找具体的记录数据</w:t>
      </w:r>
    </w:p>
    <w:p w14:paraId="36AE37B9" w14:textId="56AED2AB" w:rsidR="00C12BCC" w:rsidRPr="00C12BCC" w:rsidRDefault="00C12BCC" w:rsidP="0031706A">
      <w:pPr>
        <w:pStyle w:val="a1"/>
        <w:numPr>
          <w:ilvl w:val="0"/>
          <w:numId w:val="57"/>
        </w:numPr>
        <w:ind w:firstLineChars="0"/>
      </w:pPr>
      <w:r w:rsidRPr="00C12BCC">
        <w:rPr>
          <w:rFonts w:hint="eastAsia"/>
        </w:rPr>
        <w:t>一个表也可以有多个非聚合索引，相互之间独立不干扰</w:t>
      </w:r>
      <w:r>
        <w:rPr>
          <w:rFonts w:hint="eastAsia"/>
        </w:rPr>
        <w:t>，索引键值也可以修改</w:t>
      </w:r>
    </w:p>
    <w:p w14:paraId="4CCF0E67" w14:textId="4AA6E43A" w:rsidR="0089781F" w:rsidRDefault="005D0058" w:rsidP="005D0058">
      <w:pPr>
        <w:pStyle w:val="2"/>
        <w:spacing w:before="156" w:after="156"/>
      </w:pPr>
      <w:bookmarkStart w:id="7" w:name="_Toc42442630"/>
      <w:r>
        <w:rPr>
          <w:rFonts w:hint="eastAsia"/>
        </w:rPr>
        <w:t>索引的实现方式</w:t>
      </w:r>
      <w:r w:rsidR="00A33E21">
        <w:rPr>
          <w:rFonts w:hint="eastAsia"/>
        </w:rPr>
        <w:t>(</w:t>
      </w:r>
      <w:r w:rsidR="00A33E21">
        <w:rPr>
          <w:rFonts w:hint="eastAsia"/>
        </w:rPr>
        <w:t>结构</w:t>
      </w:r>
      <w:r w:rsidR="00A33E21">
        <w:t>)</w:t>
      </w:r>
      <w:bookmarkEnd w:id="7"/>
    </w:p>
    <w:p w14:paraId="373873A6" w14:textId="6527EAB8" w:rsidR="005D0058" w:rsidRDefault="005D0058" w:rsidP="005D0058">
      <w:pPr>
        <w:pStyle w:val="3"/>
        <w:spacing w:before="156" w:after="156"/>
      </w:pPr>
      <w:bookmarkStart w:id="8" w:name="_Toc42442631"/>
      <w:r>
        <w:rPr>
          <w:rFonts w:hint="eastAsia"/>
        </w:rPr>
        <w:t>B+</w:t>
      </w:r>
      <w:r>
        <w:rPr>
          <w:rFonts w:hint="eastAsia"/>
        </w:rPr>
        <w:t>树</w:t>
      </w:r>
      <w:bookmarkEnd w:id="8"/>
    </w:p>
    <w:p w14:paraId="476478DF" w14:textId="1A238785" w:rsidR="00A8680A" w:rsidRDefault="00A8680A" w:rsidP="0031706A">
      <w:pPr>
        <w:pStyle w:val="a1"/>
        <w:numPr>
          <w:ilvl w:val="0"/>
          <w:numId w:val="58"/>
        </w:numPr>
        <w:ind w:firstLineChars="0"/>
      </w:pPr>
      <w:r>
        <w:rPr>
          <w:rFonts w:hint="eastAsia"/>
        </w:rPr>
        <w:t>所有的数据全部存储于叶节点中，中间节点只作为索引</w:t>
      </w:r>
    </w:p>
    <w:p w14:paraId="6012C66A" w14:textId="1271C334" w:rsidR="00A8680A" w:rsidRDefault="00A8680A" w:rsidP="0031706A">
      <w:pPr>
        <w:pStyle w:val="a1"/>
        <w:numPr>
          <w:ilvl w:val="0"/>
          <w:numId w:val="58"/>
        </w:numPr>
        <w:ind w:firstLineChars="0"/>
      </w:pPr>
      <w:r w:rsidRPr="009F6AE6">
        <w:rPr>
          <w:rFonts w:hint="eastAsia"/>
        </w:rPr>
        <w:t>叶子节点中有一个指针指向一下个叶子节点</w:t>
      </w:r>
      <w:r>
        <w:rPr>
          <w:rFonts w:hint="eastAsia"/>
        </w:rPr>
        <w:t>，</w:t>
      </w:r>
      <w:r w:rsidRPr="009F6AE6">
        <w:rPr>
          <w:rFonts w:hint="eastAsia"/>
        </w:rPr>
        <w:t>提高区间访问的性能</w:t>
      </w:r>
    </w:p>
    <w:p w14:paraId="315A5033" w14:textId="452226E8" w:rsidR="00A8680A" w:rsidRDefault="00A8680A" w:rsidP="0031706A">
      <w:pPr>
        <w:pStyle w:val="a1"/>
        <w:numPr>
          <w:ilvl w:val="0"/>
          <w:numId w:val="58"/>
        </w:numPr>
        <w:ind w:firstLineChars="0"/>
      </w:pPr>
      <w:r>
        <w:rPr>
          <w:rFonts w:hint="eastAsia"/>
        </w:rPr>
        <w:t>根据建立索引类型的不同，叶子节点存储的可以是具体的记录数据，也可以是记录在硬盘中的地址</w:t>
      </w:r>
    </w:p>
    <w:p w14:paraId="4A3B7AA8" w14:textId="4CDA9860" w:rsidR="00450ADC" w:rsidRDefault="0002500B" w:rsidP="0031706A">
      <w:pPr>
        <w:pStyle w:val="a1"/>
        <w:numPr>
          <w:ilvl w:val="0"/>
          <w:numId w:val="58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树的深度一般是</w:t>
      </w:r>
      <w:r>
        <w:rPr>
          <w:rFonts w:hint="eastAsia"/>
        </w:rPr>
        <w:t>2~</w:t>
      </w:r>
      <w:r>
        <w:t>4</w:t>
      </w:r>
      <w:r>
        <w:rPr>
          <w:rFonts w:hint="eastAsia"/>
        </w:rPr>
        <w:t>层，</w:t>
      </w:r>
      <w:r>
        <w:t>3</w:t>
      </w:r>
      <w:r>
        <w:rPr>
          <w:rFonts w:hint="eastAsia"/>
        </w:rPr>
        <w:t>层的</w:t>
      </w:r>
      <w:r>
        <w:rPr>
          <w:rFonts w:hint="eastAsia"/>
        </w:rPr>
        <w:t>B+</w:t>
      </w:r>
      <w:r>
        <w:rPr>
          <w:rFonts w:hint="eastAsia"/>
        </w:rPr>
        <w:t>树就可以存储大约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亿个数据，因此通过</w:t>
      </w:r>
      <w:r>
        <w:rPr>
          <w:rFonts w:hint="eastAsia"/>
        </w:rPr>
        <w:t>B+</w:t>
      </w:r>
      <w:r>
        <w:rPr>
          <w:rFonts w:hint="eastAsia"/>
        </w:rPr>
        <w:t>树索引查找数据时只需要进行</w:t>
      </w:r>
      <w:r>
        <w:rPr>
          <w:rFonts w:hint="eastAsia"/>
        </w:rPr>
        <w:t>2~</w:t>
      </w:r>
      <w:r>
        <w:t>4</w:t>
      </w:r>
      <w:r>
        <w:rPr>
          <w:rFonts w:hint="eastAsia"/>
        </w:rPr>
        <w:t>次匹配即可。</w:t>
      </w:r>
    </w:p>
    <w:p w14:paraId="3C10C611" w14:textId="6A8B4F84" w:rsidR="00A8680A" w:rsidRDefault="00A8680A" w:rsidP="00A8680A">
      <w:pPr>
        <w:pStyle w:val="a1"/>
        <w:ind w:firstLineChars="0"/>
      </w:pPr>
    </w:p>
    <w:p w14:paraId="7D7676E2" w14:textId="74553368" w:rsidR="00A8680A" w:rsidRPr="00A8680A" w:rsidRDefault="00A8680A" w:rsidP="00A8680A">
      <w:pPr>
        <w:pStyle w:val="a1"/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0811DE77" wp14:editId="65D58E69">
            <wp:extent cx="5760085" cy="21405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60A1" w14:textId="2104D7DA" w:rsidR="005D0058" w:rsidRPr="005D0058" w:rsidRDefault="005D0058" w:rsidP="005D0058">
      <w:pPr>
        <w:pStyle w:val="3"/>
        <w:spacing w:before="156" w:after="156"/>
      </w:pPr>
      <w:bookmarkStart w:id="9" w:name="_Toc42442632"/>
      <w:r>
        <w:rPr>
          <w:rFonts w:hint="eastAsia"/>
        </w:rPr>
        <w:t>H</w:t>
      </w:r>
      <w:r>
        <w:t>ash</w:t>
      </w:r>
      <w:r>
        <w:rPr>
          <w:rFonts w:hint="eastAsia"/>
        </w:rPr>
        <w:t>索引</w:t>
      </w:r>
      <w:bookmarkEnd w:id="9"/>
    </w:p>
    <w:p w14:paraId="58775E2F" w14:textId="573FE18A" w:rsidR="001F3358" w:rsidRDefault="00FB62F3" w:rsidP="0031706A">
      <w:pPr>
        <w:pStyle w:val="a1"/>
        <w:numPr>
          <w:ilvl w:val="0"/>
          <w:numId w:val="60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Hash</w:t>
      </w:r>
      <w:r>
        <w:rPr>
          <w:rFonts w:hint="eastAsia"/>
        </w:rPr>
        <w:t>计算出字段对应的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码，以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码为下标存储与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表中，值为指向记录数据的指针</w:t>
      </w:r>
    </w:p>
    <w:p w14:paraId="48BC48B8" w14:textId="3DCF9BB0" w:rsidR="00FB62F3" w:rsidRDefault="00FB62F3" w:rsidP="0031706A">
      <w:pPr>
        <w:pStyle w:val="a1"/>
        <w:numPr>
          <w:ilvl w:val="0"/>
          <w:numId w:val="60"/>
        </w:numPr>
        <w:ind w:firstLineChars="0"/>
      </w:pPr>
      <w:r>
        <w:rPr>
          <w:rFonts w:hint="eastAsia"/>
        </w:rPr>
        <w:t>对于哈希碰撞问题，使用链表解决</w:t>
      </w:r>
    </w:p>
    <w:p w14:paraId="60947B23" w14:textId="7C1D9A84" w:rsidR="00F1197E" w:rsidRDefault="00F1197E" w:rsidP="0031706A">
      <w:pPr>
        <w:pStyle w:val="a1"/>
        <w:numPr>
          <w:ilvl w:val="0"/>
          <w:numId w:val="60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索引查询时可以一次定位到数据位置，而不像树索引那样从根节点开始搜索</w:t>
      </w:r>
    </w:p>
    <w:p w14:paraId="27ADCC11" w14:textId="77777777" w:rsidR="00FB62F3" w:rsidRDefault="00FB62F3" w:rsidP="00143651">
      <w:pPr>
        <w:pStyle w:val="a1"/>
        <w:ind w:firstLine="360"/>
      </w:pPr>
    </w:p>
    <w:p w14:paraId="7759BC03" w14:textId="47F118A7" w:rsidR="00143651" w:rsidRDefault="00143651" w:rsidP="00143651">
      <w:pPr>
        <w:pStyle w:val="a1"/>
        <w:ind w:firstLine="360"/>
      </w:pPr>
      <w:r>
        <w:rPr>
          <w:rFonts w:hint="eastAsia"/>
        </w:rPr>
        <w:t>缺点：</w:t>
      </w:r>
    </w:p>
    <w:p w14:paraId="074B9583" w14:textId="73F732E7" w:rsidR="00143651" w:rsidRDefault="00143651" w:rsidP="0031706A">
      <w:pPr>
        <w:pStyle w:val="a1"/>
        <w:numPr>
          <w:ilvl w:val="0"/>
          <w:numId w:val="59"/>
        </w:numPr>
        <w:ind w:firstLineChars="0"/>
      </w:pPr>
      <w:r>
        <w:rPr>
          <w:rFonts w:hint="eastAsia"/>
        </w:rPr>
        <w:t>无法进行范围查询</w:t>
      </w:r>
    </w:p>
    <w:p w14:paraId="6D68C040" w14:textId="2F520E6A" w:rsidR="001507B1" w:rsidRDefault="001507B1" w:rsidP="0031706A">
      <w:pPr>
        <w:pStyle w:val="a1"/>
        <w:numPr>
          <w:ilvl w:val="0"/>
          <w:numId w:val="59"/>
        </w:numPr>
        <w:ind w:firstLineChars="0"/>
      </w:pPr>
      <w:r>
        <w:rPr>
          <w:rFonts w:hint="eastAsia"/>
        </w:rPr>
        <w:t>不支持多列联合索引的最左匹配规则</w:t>
      </w:r>
    </w:p>
    <w:p w14:paraId="79FFC9A7" w14:textId="1EB4AA83" w:rsidR="001507B1" w:rsidRPr="00143651" w:rsidRDefault="001507B1" w:rsidP="0031706A">
      <w:pPr>
        <w:pStyle w:val="a1"/>
        <w:numPr>
          <w:ilvl w:val="0"/>
          <w:numId w:val="59"/>
        </w:numPr>
        <w:ind w:firstLineChars="0"/>
      </w:pPr>
      <w:r>
        <w:rPr>
          <w:rFonts w:hint="eastAsia"/>
        </w:rPr>
        <w:t>存在哈希碰撞问题，当存在大量重复哈希值的情况下索引效率较低</w:t>
      </w:r>
    </w:p>
    <w:p w14:paraId="76651699" w14:textId="77777777" w:rsidR="004873D1" w:rsidRDefault="004873D1" w:rsidP="001F3358">
      <w:pPr>
        <w:pStyle w:val="2"/>
        <w:spacing w:before="156" w:after="156"/>
      </w:pPr>
      <w:bookmarkStart w:id="10" w:name="_Toc42442633"/>
      <w:r>
        <w:rPr>
          <w:rFonts w:hint="eastAsia"/>
        </w:rPr>
        <w:t>D</w:t>
      </w:r>
      <w:r>
        <w:t>AO</w:t>
      </w:r>
      <w:bookmarkEnd w:id="10"/>
    </w:p>
    <w:p w14:paraId="1F20F082" w14:textId="77777777" w:rsidR="004873D1" w:rsidRPr="004873D1" w:rsidRDefault="004873D1" w:rsidP="004873D1">
      <w:pPr>
        <w:pStyle w:val="a1"/>
        <w:ind w:firstLine="360"/>
      </w:pPr>
      <w:r>
        <w:rPr>
          <w:rFonts w:hint="eastAsia"/>
        </w:rPr>
        <w:t>D</w:t>
      </w:r>
      <w:r>
        <w:t>AO(</w:t>
      </w:r>
      <w:r w:rsidRPr="004873D1">
        <w:t>Data</w:t>
      </w:r>
      <w:r>
        <w:t xml:space="preserve"> </w:t>
      </w:r>
      <w:r w:rsidRPr="004873D1">
        <w:t>Access</w:t>
      </w:r>
      <w:r>
        <w:t xml:space="preserve"> O</w:t>
      </w:r>
      <w:r w:rsidRPr="004873D1">
        <w:t>bjects</w:t>
      </w:r>
      <w:r>
        <w:t>)</w:t>
      </w:r>
      <w:r>
        <w:rPr>
          <w:rFonts w:hint="eastAsia"/>
        </w:rPr>
        <w:t>：数据存取对象，特指那些封装了数据存储操作的类。</w:t>
      </w:r>
    </w:p>
    <w:p w14:paraId="4DB767B1" w14:textId="77777777" w:rsidR="001F3358" w:rsidRDefault="001F3358" w:rsidP="001F3358">
      <w:pPr>
        <w:pStyle w:val="2"/>
        <w:spacing w:before="156" w:after="156"/>
      </w:pPr>
      <w:bookmarkStart w:id="11" w:name="_Toc42442634"/>
      <w:r>
        <w:rPr>
          <w:rFonts w:hint="eastAsia"/>
        </w:rPr>
        <w:lastRenderedPageBreak/>
        <w:t>O</w:t>
      </w:r>
      <w:r>
        <w:t>RM</w:t>
      </w:r>
      <w:bookmarkEnd w:id="11"/>
    </w:p>
    <w:p w14:paraId="1011E18C" w14:textId="77777777" w:rsidR="001F3358" w:rsidRDefault="00FE7634" w:rsidP="00FE7634">
      <w:pPr>
        <w:pStyle w:val="3"/>
        <w:spacing w:before="156" w:after="156"/>
      </w:pPr>
      <w:bookmarkStart w:id="12" w:name="_Toc42442635"/>
      <w:r>
        <w:rPr>
          <w:rFonts w:hint="eastAsia"/>
        </w:rPr>
        <w:t>介绍</w:t>
      </w:r>
      <w:bookmarkEnd w:id="12"/>
    </w:p>
    <w:p w14:paraId="19066F16" w14:textId="77777777" w:rsidR="00FE7634" w:rsidRPr="00FE7634" w:rsidRDefault="00FE7634" w:rsidP="00FE7634">
      <w:pPr>
        <w:pStyle w:val="a1"/>
        <w:ind w:firstLine="360"/>
        <w:jc w:val="center"/>
      </w:pPr>
      <w:r>
        <w:rPr>
          <w:noProof/>
        </w:rPr>
        <w:drawing>
          <wp:inline distT="0" distB="0" distL="0" distR="0" wp14:anchorId="5A6C2107" wp14:editId="013BE0D7">
            <wp:extent cx="3888188" cy="199274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02" cy="200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4D73" w14:textId="77777777" w:rsidR="00FE7634" w:rsidRDefault="00FE7634" w:rsidP="0031706A">
      <w:pPr>
        <w:pStyle w:val="a1"/>
        <w:numPr>
          <w:ilvl w:val="0"/>
          <w:numId w:val="9"/>
        </w:numPr>
        <w:ind w:firstLineChars="0"/>
      </w:pPr>
      <w:r w:rsidRPr="00FE7634">
        <w:rPr>
          <w:rFonts w:hint="eastAsia"/>
        </w:rPr>
        <w:t>面向对象编程把所有实体看成对象（</w:t>
      </w:r>
      <w:r w:rsidRPr="00FE7634">
        <w:rPr>
          <w:rFonts w:hint="eastAsia"/>
        </w:rPr>
        <w:t>object</w:t>
      </w:r>
      <w:r w:rsidRPr="00FE7634">
        <w:rPr>
          <w:rFonts w:hint="eastAsia"/>
        </w:rPr>
        <w:t>），关系型数据库则是采用实体之间的关系（</w:t>
      </w:r>
      <w:r w:rsidRPr="00FE7634">
        <w:rPr>
          <w:rFonts w:hint="eastAsia"/>
        </w:rPr>
        <w:t>relation</w:t>
      </w:r>
      <w:r w:rsidRPr="00FE7634">
        <w:rPr>
          <w:rFonts w:hint="eastAsia"/>
        </w:rPr>
        <w:t>）连接数据</w:t>
      </w:r>
    </w:p>
    <w:p w14:paraId="0607FFEF" w14:textId="77777777" w:rsidR="00FE7634" w:rsidRDefault="00FE7634" w:rsidP="0031706A">
      <w:pPr>
        <w:pStyle w:val="a1"/>
        <w:numPr>
          <w:ilvl w:val="0"/>
          <w:numId w:val="9"/>
        </w:numPr>
        <w:ind w:firstLineChars="0"/>
      </w:pPr>
      <w:r w:rsidRPr="00FE7634">
        <w:rPr>
          <w:rFonts w:hint="eastAsia"/>
        </w:rPr>
        <w:t xml:space="preserve">ORM </w:t>
      </w:r>
      <w:r w:rsidRPr="00FE7634">
        <w:rPr>
          <w:rFonts w:hint="eastAsia"/>
        </w:rPr>
        <w:t>就是通过实例对象的语法，完成关系型数据库的操作的技术，是</w:t>
      </w:r>
      <w:r w:rsidRPr="00FE7634">
        <w:rPr>
          <w:rFonts w:hint="eastAsia"/>
        </w:rPr>
        <w:t>"</w:t>
      </w:r>
      <w:r w:rsidRPr="00FE7634">
        <w:rPr>
          <w:rFonts w:hint="eastAsia"/>
        </w:rPr>
        <w:t>对象</w:t>
      </w:r>
      <w:r w:rsidRPr="00FE7634">
        <w:rPr>
          <w:rFonts w:hint="eastAsia"/>
        </w:rPr>
        <w:t>-</w:t>
      </w:r>
      <w:r w:rsidRPr="00FE7634">
        <w:rPr>
          <w:rFonts w:hint="eastAsia"/>
        </w:rPr>
        <w:t>关系映射</w:t>
      </w:r>
      <w:r w:rsidRPr="00FE7634">
        <w:rPr>
          <w:rFonts w:hint="eastAsia"/>
        </w:rPr>
        <w:t>"</w:t>
      </w:r>
      <w:r w:rsidRPr="00FE7634">
        <w:rPr>
          <w:rFonts w:hint="eastAsia"/>
        </w:rPr>
        <w:t>（</w:t>
      </w:r>
      <w:r w:rsidRPr="00FE7634">
        <w:rPr>
          <w:rFonts w:hint="eastAsia"/>
        </w:rPr>
        <w:t>Object/Relational Mapping</w:t>
      </w:r>
      <w:r w:rsidRPr="00FE7634">
        <w:rPr>
          <w:rFonts w:hint="eastAsia"/>
        </w:rPr>
        <w:t>）</w:t>
      </w:r>
      <w:r w:rsidRPr="00FE7634">
        <w:rPr>
          <w:rFonts w:hint="eastAsia"/>
        </w:rPr>
        <w:t xml:space="preserve"> </w:t>
      </w:r>
      <w:r w:rsidRPr="00FE7634">
        <w:rPr>
          <w:rFonts w:hint="eastAsia"/>
        </w:rPr>
        <w:t>的缩写。</w:t>
      </w:r>
    </w:p>
    <w:p w14:paraId="7BF22E6A" w14:textId="77777777" w:rsidR="00FE7634" w:rsidRDefault="00FE7634" w:rsidP="0031706A">
      <w:pPr>
        <w:pStyle w:val="a1"/>
        <w:numPr>
          <w:ilvl w:val="0"/>
          <w:numId w:val="9"/>
        </w:numPr>
        <w:ind w:firstLineChars="0"/>
      </w:pPr>
      <w:r>
        <w:rPr>
          <w:rFonts w:hint="eastAsia"/>
        </w:rPr>
        <w:t>映射关系</w:t>
      </w:r>
    </w:p>
    <w:p w14:paraId="14EB9A5D" w14:textId="77777777" w:rsidR="00FE7634" w:rsidRDefault="00FE7634" w:rsidP="0031706A">
      <w:pPr>
        <w:pStyle w:val="a1"/>
        <w:numPr>
          <w:ilvl w:val="1"/>
          <w:numId w:val="9"/>
        </w:numPr>
        <w:ind w:firstLineChars="0"/>
      </w:pPr>
      <w:r>
        <w:rPr>
          <w:rFonts w:hint="eastAsia"/>
        </w:rPr>
        <w:t>数据库的表（</w:t>
      </w:r>
      <w:r>
        <w:rPr>
          <w:rFonts w:hint="eastAsia"/>
        </w:rPr>
        <w:t>table</w:t>
      </w:r>
      <w:r>
        <w:rPr>
          <w:rFonts w:hint="eastAsia"/>
        </w:rPr>
        <w:t>）</w:t>
      </w:r>
      <w:r>
        <w:rPr>
          <w:rFonts w:hint="eastAsia"/>
        </w:rPr>
        <w:t xml:space="preserve"> --&gt; </w:t>
      </w:r>
      <w:r>
        <w:rPr>
          <w:rFonts w:hint="eastAsia"/>
        </w:rPr>
        <w:t>类（</w:t>
      </w:r>
      <w:r>
        <w:rPr>
          <w:rFonts w:hint="eastAsia"/>
        </w:rPr>
        <w:t>class</w:t>
      </w:r>
      <w:r>
        <w:rPr>
          <w:rFonts w:hint="eastAsia"/>
        </w:rPr>
        <w:t>）</w:t>
      </w:r>
    </w:p>
    <w:p w14:paraId="2D8D8D05" w14:textId="77777777" w:rsidR="00FE7634" w:rsidRDefault="00FE7634" w:rsidP="0031706A">
      <w:pPr>
        <w:pStyle w:val="a1"/>
        <w:numPr>
          <w:ilvl w:val="1"/>
          <w:numId w:val="9"/>
        </w:numPr>
        <w:ind w:firstLineChars="0"/>
      </w:pPr>
      <w:r>
        <w:rPr>
          <w:rFonts w:hint="eastAsia"/>
        </w:rPr>
        <w:t>记录（</w:t>
      </w:r>
      <w:r>
        <w:rPr>
          <w:rFonts w:hint="eastAsia"/>
        </w:rPr>
        <w:t>record</w:t>
      </w:r>
      <w:r>
        <w:rPr>
          <w:rFonts w:hint="eastAsia"/>
        </w:rPr>
        <w:t>，行数据）</w:t>
      </w:r>
      <w:r>
        <w:rPr>
          <w:rFonts w:hint="eastAsia"/>
        </w:rPr>
        <w:t xml:space="preserve">--&gt; </w:t>
      </w:r>
      <w:r>
        <w:rPr>
          <w:rFonts w:hint="eastAsia"/>
        </w:rPr>
        <w:t>对象（</w:t>
      </w:r>
      <w:r>
        <w:rPr>
          <w:rFonts w:hint="eastAsia"/>
        </w:rPr>
        <w:t>object</w:t>
      </w:r>
      <w:r>
        <w:rPr>
          <w:rFonts w:hint="eastAsia"/>
        </w:rPr>
        <w:t>）</w:t>
      </w:r>
    </w:p>
    <w:p w14:paraId="2A67CB3D" w14:textId="77777777" w:rsidR="00FE7634" w:rsidRDefault="00FE7634" w:rsidP="0031706A">
      <w:pPr>
        <w:pStyle w:val="a1"/>
        <w:numPr>
          <w:ilvl w:val="1"/>
          <w:numId w:val="9"/>
        </w:numPr>
        <w:ind w:firstLineChars="0"/>
      </w:pPr>
      <w:r>
        <w:rPr>
          <w:rFonts w:hint="eastAsia"/>
        </w:rPr>
        <w:t>字段（</w:t>
      </w:r>
      <w:r>
        <w:rPr>
          <w:rFonts w:hint="eastAsia"/>
        </w:rPr>
        <w:t>field</w:t>
      </w:r>
      <w:r>
        <w:rPr>
          <w:rFonts w:hint="eastAsia"/>
        </w:rPr>
        <w:t>）</w:t>
      </w:r>
      <w:r>
        <w:rPr>
          <w:rFonts w:hint="eastAsia"/>
        </w:rPr>
        <w:t xml:space="preserve">--&gt; </w:t>
      </w:r>
      <w:r>
        <w:rPr>
          <w:rFonts w:hint="eastAsia"/>
        </w:rPr>
        <w:t>对象的属性（</w:t>
      </w:r>
      <w:r>
        <w:rPr>
          <w:rFonts w:hint="eastAsia"/>
        </w:rPr>
        <w:t>attribute</w:t>
      </w:r>
      <w:r>
        <w:rPr>
          <w:rFonts w:hint="eastAsia"/>
        </w:rPr>
        <w:t>）</w:t>
      </w:r>
    </w:p>
    <w:p w14:paraId="6AECB581" w14:textId="77777777" w:rsidR="00FE7634" w:rsidRDefault="00FE7634" w:rsidP="00FE7634">
      <w:pPr>
        <w:pStyle w:val="3"/>
        <w:spacing w:before="156" w:after="156"/>
      </w:pPr>
      <w:bookmarkStart w:id="13" w:name="_Toc42442636"/>
      <w:r>
        <w:rPr>
          <w:rFonts w:hint="eastAsia"/>
        </w:rPr>
        <w:t>对比样例</w:t>
      </w:r>
      <w:bookmarkEnd w:id="13"/>
    </w:p>
    <w:p w14:paraId="15FC079B" w14:textId="77777777" w:rsidR="00FE7634" w:rsidRDefault="00FE7634" w:rsidP="0031706A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查询</w:t>
      </w:r>
    </w:p>
    <w:p w14:paraId="00BC94F6" w14:textId="77777777" w:rsidR="00FE7634" w:rsidRDefault="00FE7634" w:rsidP="0031706A">
      <w:pPr>
        <w:pStyle w:val="a1"/>
        <w:numPr>
          <w:ilvl w:val="1"/>
          <w:numId w:val="10"/>
        </w:numPr>
        <w:ind w:firstLineChars="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t>SELECT id, first_name, last_name, phone, birth_date, sex</w:t>
      </w:r>
      <w:r>
        <w:rPr>
          <w:rFonts w:hint="eastAsia"/>
        </w:rPr>
        <w:t xml:space="preserve"> </w:t>
      </w:r>
      <w:r>
        <w:t>FROM persons WHERE id = 10</w:t>
      </w:r>
    </w:p>
    <w:p w14:paraId="5DAB5810" w14:textId="77777777" w:rsidR="00FE7634" w:rsidRDefault="00FE7634" w:rsidP="0031706A">
      <w:pPr>
        <w:pStyle w:val="a1"/>
        <w:numPr>
          <w:ilvl w:val="1"/>
          <w:numId w:val="10"/>
        </w:numPr>
        <w:ind w:firstLineChars="0"/>
      </w:pPr>
      <w:r>
        <w:t>ORM</w:t>
      </w:r>
      <w:r>
        <w:rPr>
          <w:rFonts w:hint="eastAsia"/>
        </w:rPr>
        <w:t>：</w:t>
      </w:r>
      <w:r w:rsidRPr="00FE7634">
        <w:t>p = Person.get(10);</w:t>
      </w:r>
    </w:p>
    <w:p w14:paraId="115E4E95" w14:textId="77777777" w:rsidR="00FE7634" w:rsidRDefault="00FE7634" w:rsidP="0031706A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处理</w:t>
      </w:r>
    </w:p>
    <w:p w14:paraId="69F9773A" w14:textId="77777777" w:rsidR="00FE7634" w:rsidRDefault="00FE7634" w:rsidP="0031706A">
      <w:pPr>
        <w:pStyle w:val="a1"/>
        <w:numPr>
          <w:ilvl w:val="1"/>
          <w:numId w:val="10"/>
        </w:numPr>
        <w:ind w:firstLineChars="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t>res = db.execSql(sql);</w:t>
      </w:r>
      <w:r>
        <w:rPr>
          <w:rFonts w:hint="eastAsia"/>
        </w:rPr>
        <w:t xml:space="preserve"> </w:t>
      </w:r>
      <w:r>
        <w:t>name = res[0]["FIRST_NAME"];</w:t>
      </w:r>
    </w:p>
    <w:p w14:paraId="225FE8C1" w14:textId="77777777" w:rsidR="00FE7634" w:rsidRDefault="00FE7634" w:rsidP="0031706A">
      <w:pPr>
        <w:pStyle w:val="a1"/>
        <w:numPr>
          <w:ilvl w:val="1"/>
          <w:numId w:val="10"/>
        </w:numPr>
        <w:ind w:firstLineChars="0"/>
      </w:pPr>
      <w:r>
        <w:t>ORM</w:t>
      </w:r>
      <w:r>
        <w:rPr>
          <w:rFonts w:hint="eastAsia"/>
        </w:rPr>
        <w:t>：</w:t>
      </w:r>
      <w:r w:rsidRPr="00FE7634">
        <w:t>name = p.first_name;</w:t>
      </w:r>
    </w:p>
    <w:p w14:paraId="5470F12E" w14:textId="77777777" w:rsidR="00FE7634" w:rsidRDefault="006E09D3" w:rsidP="006E09D3">
      <w:pPr>
        <w:pStyle w:val="3"/>
        <w:spacing w:before="156" w:after="156"/>
      </w:pPr>
      <w:bookmarkStart w:id="14" w:name="_Toc42442637"/>
      <w:r>
        <w:rPr>
          <w:rFonts w:hint="eastAsia"/>
        </w:rPr>
        <w:t>优缺点</w:t>
      </w:r>
      <w:bookmarkEnd w:id="14"/>
    </w:p>
    <w:p w14:paraId="0BE14CFA" w14:textId="77777777" w:rsidR="006E09D3" w:rsidRDefault="006E09D3" w:rsidP="0031706A">
      <w:pPr>
        <w:pStyle w:val="a1"/>
        <w:numPr>
          <w:ilvl w:val="0"/>
          <w:numId w:val="11"/>
        </w:numPr>
        <w:ind w:firstLineChars="0"/>
      </w:pPr>
      <w:r>
        <w:rPr>
          <w:rFonts w:hint="eastAsia"/>
        </w:rPr>
        <w:t>优点</w:t>
      </w:r>
    </w:p>
    <w:p w14:paraId="5D52CF70" w14:textId="77777777" w:rsidR="006E09D3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t>简单方便，易使用，方便维护</w:t>
      </w:r>
    </w:p>
    <w:p w14:paraId="4CECD381" w14:textId="77777777" w:rsidR="006E09D3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有现成工具，很多功能都可以自动完成，比如数据消毒、预处理、事务等等。</w:t>
      </w:r>
    </w:p>
    <w:p w14:paraId="347AD135" w14:textId="77777777" w:rsidR="006E09D3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t>它迫使你使用</w:t>
      </w:r>
      <w:r>
        <w:rPr>
          <w:rFonts w:hint="eastAsia"/>
        </w:rPr>
        <w:t xml:space="preserve"> MVC </w:t>
      </w:r>
      <w:r>
        <w:rPr>
          <w:rFonts w:hint="eastAsia"/>
        </w:rPr>
        <w:t>架构，</w:t>
      </w:r>
      <w:r>
        <w:rPr>
          <w:rFonts w:hint="eastAsia"/>
        </w:rPr>
        <w:t xml:space="preserve">ORM </w:t>
      </w:r>
      <w:r>
        <w:rPr>
          <w:rFonts w:hint="eastAsia"/>
        </w:rPr>
        <w:t>就是天然的</w:t>
      </w:r>
      <w:r>
        <w:rPr>
          <w:rFonts w:hint="eastAsia"/>
        </w:rPr>
        <w:t>Model</w:t>
      </w:r>
      <w:r>
        <w:rPr>
          <w:rFonts w:hint="eastAsia"/>
        </w:rPr>
        <w:t>，最终使代码更清晰。</w:t>
      </w:r>
    </w:p>
    <w:p w14:paraId="66B8B3D2" w14:textId="77777777" w:rsidR="006E09D3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t>你不必编写性能不佳的</w:t>
      </w:r>
      <w:r>
        <w:rPr>
          <w:rFonts w:hint="eastAsia"/>
        </w:rPr>
        <w:t xml:space="preserve"> SQL</w:t>
      </w:r>
      <w:r>
        <w:rPr>
          <w:rFonts w:hint="eastAsia"/>
        </w:rPr>
        <w:t>。</w:t>
      </w:r>
    </w:p>
    <w:p w14:paraId="56D769C3" w14:textId="77777777" w:rsidR="006E09D3" w:rsidRDefault="006E09D3" w:rsidP="0031706A">
      <w:pPr>
        <w:pStyle w:val="a1"/>
        <w:numPr>
          <w:ilvl w:val="0"/>
          <w:numId w:val="11"/>
        </w:numPr>
        <w:ind w:firstLineChars="0"/>
      </w:pPr>
      <w:r>
        <w:rPr>
          <w:rFonts w:hint="eastAsia"/>
        </w:rPr>
        <w:t>缺点</w:t>
      </w:r>
    </w:p>
    <w:p w14:paraId="21013BF4" w14:textId="77777777" w:rsidR="006E09D3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t xml:space="preserve">ORM </w:t>
      </w:r>
      <w:r>
        <w:rPr>
          <w:rFonts w:hint="eastAsia"/>
        </w:rPr>
        <w:t>库不是轻量级工具，需要花很多精力学习和设置。</w:t>
      </w:r>
    </w:p>
    <w:p w14:paraId="4765B883" w14:textId="77777777" w:rsidR="006E09D3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t>对于复杂的查询，</w:t>
      </w:r>
      <w:r>
        <w:rPr>
          <w:rFonts w:hint="eastAsia"/>
        </w:rPr>
        <w:t xml:space="preserve">ORM </w:t>
      </w:r>
      <w:r>
        <w:rPr>
          <w:rFonts w:hint="eastAsia"/>
        </w:rPr>
        <w:t>要么是无法表达，要么是性能不如原生的</w:t>
      </w:r>
      <w:r>
        <w:rPr>
          <w:rFonts w:hint="eastAsia"/>
        </w:rPr>
        <w:t xml:space="preserve"> SQL</w:t>
      </w:r>
      <w:r>
        <w:rPr>
          <w:rFonts w:hint="eastAsia"/>
        </w:rPr>
        <w:t>。</w:t>
      </w:r>
    </w:p>
    <w:p w14:paraId="75692EC1" w14:textId="2CD6DB6E" w:rsidR="009308C7" w:rsidRDefault="006E09D3" w:rsidP="0031706A">
      <w:pPr>
        <w:pStyle w:val="a1"/>
        <w:numPr>
          <w:ilvl w:val="1"/>
          <w:numId w:val="11"/>
        </w:numPr>
        <w:ind w:firstLineChars="0"/>
      </w:pPr>
      <w:r>
        <w:rPr>
          <w:rFonts w:hint="eastAsia"/>
        </w:rPr>
        <w:t xml:space="preserve">ORM </w:t>
      </w:r>
      <w:r>
        <w:rPr>
          <w:rFonts w:hint="eastAsia"/>
        </w:rPr>
        <w:t>抽象掉了数据库层，开发者无法了解底层的数据库操作，也无法定制一些特殊的</w:t>
      </w:r>
      <w:r>
        <w:rPr>
          <w:rFonts w:hint="eastAsia"/>
        </w:rPr>
        <w:t xml:space="preserve"> SQL</w:t>
      </w:r>
      <w:r>
        <w:rPr>
          <w:rFonts w:hint="eastAsia"/>
        </w:rPr>
        <w:t>。</w:t>
      </w:r>
    </w:p>
    <w:p w14:paraId="5F33A10A" w14:textId="77777777" w:rsidR="00341953" w:rsidRDefault="00341953">
      <w:pPr>
        <w:widowControl/>
        <w:jc w:val="left"/>
      </w:pPr>
      <w:r>
        <w:br w:type="page"/>
      </w:r>
    </w:p>
    <w:p w14:paraId="5AB5F172" w14:textId="77777777" w:rsidR="009308C7" w:rsidRDefault="009308C7" w:rsidP="00341953">
      <w:pPr>
        <w:pStyle w:val="1"/>
        <w:spacing w:after="312"/>
      </w:pPr>
      <w:bookmarkStart w:id="15" w:name="_Toc42442638"/>
      <w:r>
        <w:rPr>
          <w:rFonts w:hint="eastAsia"/>
        </w:rPr>
        <w:lastRenderedPageBreak/>
        <w:t>事务</w:t>
      </w:r>
      <w:bookmarkEnd w:id="15"/>
    </w:p>
    <w:p w14:paraId="10FC8313" w14:textId="77777777" w:rsidR="00F05C98" w:rsidRDefault="00F05C98" w:rsidP="00F05C98">
      <w:pPr>
        <w:pStyle w:val="2"/>
        <w:spacing w:before="156" w:after="156"/>
      </w:pPr>
      <w:bookmarkStart w:id="16" w:name="_Toc42442639"/>
      <w:r>
        <w:rPr>
          <w:rFonts w:hint="eastAsia"/>
        </w:rPr>
        <w:t>事务介绍</w:t>
      </w:r>
      <w:bookmarkEnd w:id="16"/>
    </w:p>
    <w:p w14:paraId="423D2F84" w14:textId="77777777" w:rsidR="00F05C98" w:rsidRDefault="00F05C98" w:rsidP="00F05C98">
      <w:pPr>
        <w:pStyle w:val="a1"/>
        <w:ind w:firstLine="360"/>
      </w:pPr>
      <w:r>
        <w:rPr>
          <w:rFonts w:hint="eastAsia"/>
        </w:rPr>
        <w:t>事务：以可控的方式对数据资源进行访问的一组操作</w:t>
      </w:r>
    </w:p>
    <w:p w14:paraId="4054BCF6" w14:textId="77777777" w:rsidR="00F05C98" w:rsidRDefault="00F05C98" w:rsidP="00F05C98">
      <w:pPr>
        <w:pStyle w:val="a1"/>
        <w:ind w:firstLine="360"/>
      </w:pPr>
      <w:r>
        <w:rPr>
          <w:rFonts w:hint="eastAsia"/>
        </w:rPr>
        <w:t>事务的</w:t>
      </w:r>
      <w:r>
        <w:rPr>
          <w:rFonts w:hint="eastAsia"/>
        </w:rPr>
        <w:t>4</w:t>
      </w:r>
      <w:r>
        <w:rPr>
          <w:rFonts w:hint="eastAsia"/>
        </w:rPr>
        <w:t>个属性：</w:t>
      </w:r>
    </w:p>
    <w:p w14:paraId="0DE1F353" w14:textId="77777777" w:rsidR="00F05C98" w:rsidRDefault="00F05C98" w:rsidP="0031706A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原子性：事务内的一组操作不可分割，</w:t>
      </w:r>
      <w:r w:rsidRPr="004D2A98">
        <w:rPr>
          <w:rFonts w:hint="eastAsia"/>
        </w:rPr>
        <w:t>要么全部执行，要么全部不执行</w:t>
      </w:r>
    </w:p>
    <w:p w14:paraId="30407558" w14:textId="77777777" w:rsidR="00F05C98" w:rsidRDefault="00F05C98" w:rsidP="0031706A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一致性：事务包含的操作不能违反数据资源的一致性检测，</w:t>
      </w:r>
      <w:r w:rsidRPr="004D2A98">
        <w:rPr>
          <w:rFonts w:hint="eastAsia"/>
        </w:rPr>
        <w:t>事务完成后</w:t>
      </w:r>
      <w:r>
        <w:rPr>
          <w:rFonts w:hint="eastAsia"/>
        </w:rPr>
        <w:t>需要保持</w:t>
      </w:r>
      <w:r w:rsidRPr="004D2A98">
        <w:rPr>
          <w:rFonts w:hint="eastAsia"/>
        </w:rPr>
        <w:t>数据</w:t>
      </w:r>
      <w:r>
        <w:rPr>
          <w:rFonts w:hint="eastAsia"/>
        </w:rPr>
        <w:t>间的一致性状态</w:t>
      </w:r>
      <w:r w:rsidRPr="004D2A98">
        <w:rPr>
          <w:rFonts w:hint="eastAsia"/>
        </w:rPr>
        <w:t>，即</w:t>
      </w:r>
      <w:r w:rsidRPr="004D2A98">
        <w:rPr>
          <w:rFonts w:hint="eastAsia"/>
        </w:rPr>
        <w:t>A</w:t>
      </w:r>
      <w:r w:rsidRPr="004D2A98">
        <w:rPr>
          <w:rFonts w:hint="eastAsia"/>
        </w:rPr>
        <w:t>账户只要减去了</w:t>
      </w:r>
      <w:r w:rsidRPr="004D2A98">
        <w:rPr>
          <w:rFonts w:hint="eastAsia"/>
        </w:rPr>
        <w:t>100</w:t>
      </w:r>
      <w:r w:rsidRPr="004D2A98">
        <w:rPr>
          <w:rFonts w:hint="eastAsia"/>
        </w:rPr>
        <w:t>，</w:t>
      </w:r>
      <w:r w:rsidRPr="004D2A98">
        <w:rPr>
          <w:rFonts w:hint="eastAsia"/>
        </w:rPr>
        <w:t>B</w:t>
      </w:r>
      <w:r w:rsidRPr="004D2A98">
        <w:rPr>
          <w:rFonts w:hint="eastAsia"/>
        </w:rPr>
        <w:t>账户则必定加上了</w:t>
      </w:r>
      <w:r w:rsidRPr="004D2A98">
        <w:rPr>
          <w:rFonts w:hint="eastAsia"/>
        </w:rPr>
        <w:t>100</w:t>
      </w:r>
    </w:p>
    <w:p w14:paraId="33E281AB" w14:textId="77777777" w:rsidR="00F05C98" w:rsidRDefault="00F05C98" w:rsidP="0031706A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隔离性：规定了事务间的相互影响程度</w:t>
      </w:r>
    </w:p>
    <w:p w14:paraId="139548A7" w14:textId="77777777" w:rsidR="00F05C98" w:rsidRDefault="00F05C98" w:rsidP="0031706A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持久性：一旦</w:t>
      </w:r>
      <w:r w:rsidRPr="004D2A98">
        <w:rPr>
          <w:rFonts w:hint="eastAsia"/>
        </w:rPr>
        <w:t>事务完成后，对数据库数据的修改被持久化存储</w:t>
      </w:r>
    </w:p>
    <w:p w14:paraId="6110E5BD" w14:textId="77777777" w:rsidR="00F05C98" w:rsidRDefault="00F05C98" w:rsidP="00F05C98">
      <w:pPr>
        <w:pStyle w:val="a1"/>
        <w:ind w:left="210" w:firstLineChars="0"/>
      </w:pPr>
      <w:r>
        <w:rPr>
          <w:rFonts w:hint="eastAsia"/>
        </w:rPr>
        <w:t>概念：</w:t>
      </w:r>
    </w:p>
    <w:p w14:paraId="604A70E7" w14:textId="77777777" w:rsidR="00F05C98" w:rsidRDefault="00F05C98" w:rsidP="0031706A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Resource</w:t>
      </w:r>
      <w:r>
        <w:t xml:space="preserve"> Manager(RM)</w:t>
      </w:r>
      <w:r>
        <w:rPr>
          <w:rFonts w:hint="eastAsia"/>
        </w:rPr>
        <w:t>：数据资源存储与管理模块，比如数据服务器</w:t>
      </w:r>
    </w:p>
    <w:p w14:paraId="22DA47AE" w14:textId="77777777" w:rsidR="00F05C98" w:rsidRDefault="00F05C98" w:rsidP="0031706A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Tran</w:t>
      </w:r>
      <w:r>
        <w:t>saction Processing Monitor(TMP)</w:t>
      </w:r>
      <w:r>
        <w:rPr>
          <w:rFonts w:hint="eastAsia"/>
        </w:rPr>
        <w:t>：协调分布式环境中多个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的事务处理</w:t>
      </w:r>
    </w:p>
    <w:p w14:paraId="2AFC980F" w14:textId="77777777" w:rsidR="00F05C98" w:rsidRDefault="00F05C98" w:rsidP="0031706A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Application</w:t>
      </w:r>
      <w:r>
        <w:rPr>
          <w:rFonts w:hint="eastAsia"/>
        </w:rPr>
        <w:t>：提交事务的应用</w:t>
      </w:r>
    </w:p>
    <w:p w14:paraId="3762339E" w14:textId="77777777" w:rsidR="00F05C98" w:rsidRDefault="00F05C98" w:rsidP="00F05C98">
      <w:pPr>
        <w:pStyle w:val="a1"/>
        <w:ind w:left="360" w:firstLineChars="0" w:firstLine="0"/>
      </w:pPr>
      <w:r>
        <w:rPr>
          <w:rFonts w:hint="eastAsia"/>
        </w:rPr>
        <w:t>全局事务：事务处理</w:t>
      </w:r>
      <w:r w:rsidRPr="00FE50B2">
        <w:rPr>
          <w:rFonts w:hint="eastAsia"/>
          <w:b/>
          <w:bCs/>
        </w:rPr>
        <w:t>过程中</w:t>
      </w:r>
      <w:r>
        <w:rPr>
          <w:rFonts w:hint="eastAsia"/>
        </w:rPr>
        <w:t>有多个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参与，需要借助</w:t>
      </w:r>
      <w:r>
        <w:rPr>
          <w:rFonts w:hint="eastAsia"/>
        </w:rPr>
        <w:t>T</w:t>
      </w:r>
      <w:r>
        <w:t>MP</w:t>
      </w:r>
      <w:r>
        <w:rPr>
          <w:rFonts w:hint="eastAsia"/>
        </w:rPr>
        <w:t>协调不同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之间的事务</w:t>
      </w:r>
    </w:p>
    <w:p w14:paraId="4D6308C4" w14:textId="77777777" w:rsidR="00F05C98" w:rsidRDefault="00F05C98" w:rsidP="00F05C98">
      <w:pPr>
        <w:pStyle w:val="a1"/>
        <w:ind w:left="360" w:firstLineChars="0" w:firstLine="0"/>
      </w:pPr>
      <w:r>
        <w:rPr>
          <w:rFonts w:hint="eastAsia"/>
        </w:rPr>
        <w:t>局部事务：事务处理</w:t>
      </w:r>
      <w:r w:rsidRPr="00FE50B2">
        <w:rPr>
          <w:rFonts w:hint="eastAsia"/>
          <w:b/>
          <w:bCs/>
        </w:rPr>
        <w:t>过程中</w:t>
      </w:r>
      <w:r>
        <w:rPr>
          <w:rFonts w:hint="eastAsia"/>
        </w:rPr>
        <w:t>只有一个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参与，可以使用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内置的事务处理支持来完成事务处理</w:t>
      </w:r>
    </w:p>
    <w:p w14:paraId="6B543545" w14:textId="77777777" w:rsidR="00F05C98" w:rsidRDefault="00F05C98" w:rsidP="00F05C98">
      <w:pPr>
        <w:pStyle w:val="a1"/>
        <w:ind w:left="360" w:firstLineChars="0" w:firstLine="0"/>
      </w:pPr>
      <w:r>
        <w:rPr>
          <w:rFonts w:hint="eastAsia"/>
        </w:rPr>
        <w:t>全局事务和局部事务区别在于事务处理过程中有多少个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参与，而不是系统拥有多少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。</w:t>
      </w:r>
    </w:p>
    <w:p w14:paraId="188C91C1" w14:textId="77777777" w:rsidR="00F05C98" w:rsidRDefault="00F05C98" w:rsidP="00F05C98">
      <w:pPr>
        <w:pStyle w:val="a1"/>
        <w:ind w:firstLineChars="0"/>
      </w:pPr>
    </w:p>
    <w:p w14:paraId="63C04BFD" w14:textId="77777777" w:rsidR="00F05C98" w:rsidRDefault="00F05C98" w:rsidP="00F650A0">
      <w:pPr>
        <w:pStyle w:val="2"/>
        <w:spacing w:before="156" w:after="156"/>
      </w:pPr>
      <w:bookmarkStart w:id="17" w:name="_Toc42442640"/>
      <w:r>
        <w:rPr>
          <w:rFonts w:hint="eastAsia"/>
        </w:rPr>
        <w:t>事务隔离性问题</w:t>
      </w:r>
      <w:bookmarkEnd w:id="17"/>
    </w:p>
    <w:p w14:paraId="63300F8F" w14:textId="77777777" w:rsidR="00F05C98" w:rsidRDefault="00F05C98" w:rsidP="00F05C98">
      <w:pPr>
        <w:pStyle w:val="a1"/>
        <w:ind w:firstLine="360"/>
      </w:pPr>
      <w:r>
        <w:rPr>
          <w:rFonts w:hint="eastAsia"/>
        </w:rPr>
        <w:t>事务并发处理时可能会出现以下三个问题：</w:t>
      </w:r>
    </w:p>
    <w:p w14:paraId="45D1DB4F" w14:textId="77777777" w:rsidR="00F05C98" w:rsidRDefault="00F05C98" w:rsidP="0031706A">
      <w:pPr>
        <w:pStyle w:val="a1"/>
        <w:numPr>
          <w:ilvl w:val="0"/>
          <w:numId w:val="5"/>
        </w:numPr>
        <w:ind w:firstLineChars="0"/>
      </w:pPr>
      <w:r>
        <w:rPr>
          <w:rFonts w:hint="eastAsia"/>
        </w:rPr>
        <w:t>脏读</w:t>
      </w:r>
    </w:p>
    <w:p w14:paraId="1ED730EE" w14:textId="77777777" w:rsidR="00F05C98" w:rsidRDefault="00F05C98" w:rsidP="0031706A">
      <w:pPr>
        <w:pStyle w:val="a1"/>
        <w:numPr>
          <w:ilvl w:val="1"/>
          <w:numId w:val="5"/>
        </w:numPr>
        <w:ind w:firstLineChars="0"/>
      </w:pPr>
      <w:r>
        <w:rPr>
          <w:rFonts w:hint="eastAsia"/>
        </w:rPr>
        <w:t>事务</w:t>
      </w:r>
      <w:r>
        <w:rPr>
          <w:rFonts w:hint="eastAsia"/>
        </w:rPr>
        <w:t>A</w:t>
      </w:r>
      <w:r>
        <w:rPr>
          <w:rFonts w:hint="eastAsia"/>
        </w:rPr>
        <w:t>能够获取到事务</w:t>
      </w:r>
      <w:r>
        <w:rPr>
          <w:rFonts w:hint="eastAsia"/>
        </w:rPr>
        <w:t>B</w:t>
      </w:r>
      <w:r>
        <w:rPr>
          <w:rFonts w:hint="eastAsia"/>
        </w:rPr>
        <w:t>还未提交的数据，当事务</w:t>
      </w:r>
      <w:r>
        <w:rPr>
          <w:rFonts w:hint="eastAsia"/>
        </w:rPr>
        <w:t>B</w:t>
      </w:r>
      <w:r>
        <w:rPr>
          <w:rFonts w:hint="eastAsia"/>
        </w:rPr>
        <w:t>回滚时，事务</w:t>
      </w:r>
      <w:r>
        <w:rPr>
          <w:rFonts w:hint="eastAsia"/>
        </w:rPr>
        <w:t>A</w:t>
      </w:r>
      <w:r>
        <w:rPr>
          <w:rFonts w:hint="eastAsia"/>
        </w:rPr>
        <w:t>获取到的数据就会失效，变成脏数据</w:t>
      </w:r>
    </w:p>
    <w:p w14:paraId="407CDC06" w14:textId="77777777" w:rsidR="00F05C98" w:rsidRDefault="00F05C98" w:rsidP="0031706A">
      <w:pPr>
        <w:pStyle w:val="a1"/>
        <w:numPr>
          <w:ilvl w:val="0"/>
          <w:numId w:val="5"/>
        </w:numPr>
        <w:ind w:firstLineChars="0"/>
      </w:pPr>
      <w:r>
        <w:rPr>
          <w:rFonts w:hint="eastAsia"/>
        </w:rPr>
        <w:t>不可重复读</w:t>
      </w:r>
    </w:p>
    <w:p w14:paraId="1111A98D" w14:textId="77777777" w:rsidR="00F05C98" w:rsidRDefault="00F05C98" w:rsidP="0031706A">
      <w:pPr>
        <w:pStyle w:val="a1"/>
        <w:numPr>
          <w:ilvl w:val="1"/>
          <w:numId w:val="5"/>
        </w:numPr>
        <w:ind w:firstLineChars="0"/>
      </w:pPr>
      <w:r>
        <w:rPr>
          <w:rFonts w:hint="eastAsia"/>
        </w:rPr>
        <w:t>事务</w:t>
      </w:r>
      <w:r>
        <w:rPr>
          <w:rFonts w:hint="eastAsia"/>
        </w:rPr>
        <w:t>A</w:t>
      </w:r>
      <w:r>
        <w:rPr>
          <w:rFonts w:hint="eastAsia"/>
        </w:rPr>
        <w:t>在事务</w:t>
      </w:r>
      <w:r>
        <w:t>B</w:t>
      </w:r>
      <w:r>
        <w:rPr>
          <w:rFonts w:hint="eastAsia"/>
        </w:rPr>
        <w:t>修改数据前后分别读取一次数据，读取的结果不相同</w:t>
      </w:r>
    </w:p>
    <w:p w14:paraId="6DA231C1" w14:textId="77777777" w:rsidR="00F05C98" w:rsidRDefault="00F05C98" w:rsidP="0031706A">
      <w:pPr>
        <w:pStyle w:val="a1"/>
        <w:numPr>
          <w:ilvl w:val="0"/>
          <w:numId w:val="5"/>
        </w:numPr>
        <w:ind w:firstLineChars="0"/>
      </w:pPr>
      <w:r>
        <w:rPr>
          <w:rFonts w:hint="eastAsia"/>
        </w:rPr>
        <w:t>幻读</w:t>
      </w:r>
    </w:p>
    <w:p w14:paraId="025BA769" w14:textId="77777777" w:rsidR="00F05C98" w:rsidRDefault="00F05C98" w:rsidP="0031706A">
      <w:pPr>
        <w:pStyle w:val="a1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事务</w:t>
      </w:r>
      <w:r>
        <w:rPr>
          <w:rFonts w:hint="eastAsia"/>
        </w:rPr>
        <w:t>A</w:t>
      </w:r>
      <w:r>
        <w:rPr>
          <w:rFonts w:hint="eastAsia"/>
        </w:rPr>
        <w:t>执行相同的查询语句得到的结果集不同，主要发生在其他事务进行了增加和删除操作</w:t>
      </w:r>
    </w:p>
    <w:p w14:paraId="11322902" w14:textId="77777777" w:rsidR="00F05C98" w:rsidRDefault="00F05C98" w:rsidP="00F05C98">
      <w:pPr>
        <w:pStyle w:val="a1"/>
        <w:ind w:firstLine="360"/>
      </w:pPr>
      <w:r>
        <w:rPr>
          <w:rFonts w:hint="eastAsia"/>
        </w:rPr>
        <w:t>不可重复读针对的是修改操作，幻读针对的是新增和删除操作</w:t>
      </w:r>
    </w:p>
    <w:p w14:paraId="4C5BFE9B" w14:textId="77777777" w:rsidR="00F05C98" w:rsidRDefault="00F05C98" w:rsidP="00F05C98">
      <w:pPr>
        <w:pStyle w:val="a1"/>
        <w:ind w:firstLine="360"/>
      </w:pPr>
      <w:r>
        <w:rPr>
          <w:rFonts w:hint="eastAsia"/>
        </w:rPr>
        <w:t>事务定义了</w:t>
      </w:r>
      <w:r>
        <w:rPr>
          <w:rFonts w:hint="eastAsia"/>
        </w:rPr>
        <w:t>4</w:t>
      </w:r>
      <w:r>
        <w:rPr>
          <w:rFonts w:hint="eastAsia"/>
        </w:rPr>
        <w:t>种隔离级别：</w:t>
      </w:r>
    </w:p>
    <w:p w14:paraId="004358BA" w14:textId="77777777" w:rsidR="00F05C98" w:rsidRDefault="00F05C98" w:rsidP="0031706A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Read</w:t>
      </w:r>
      <w:r>
        <w:t xml:space="preserve"> Uncommitted</w:t>
      </w:r>
    </w:p>
    <w:p w14:paraId="32AF97EF" w14:textId="77777777" w:rsidR="00F05C98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最低隔离性，一个事务可以读取另一个事务未提交数据</w:t>
      </w:r>
    </w:p>
    <w:p w14:paraId="156486CB" w14:textId="77777777" w:rsidR="00F05C98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存在脏读、不可重复读、幻读问题</w:t>
      </w:r>
    </w:p>
    <w:p w14:paraId="4C93C8E0" w14:textId="77777777" w:rsidR="00F05C98" w:rsidRDefault="00F05C98" w:rsidP="0031706A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Read</w:t>
      </w:r>
      <w:r>
        <w:t xml:space="preserve"> Committed</w:t>
      </w:r>
    </w:p>
    <w:p w14:paraId="5C8E1CE1" w14:textId="77777777" w:rsidR="00F05C98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大部分数据库的默认级别，一个事务的操作只有提交之后其他事务才能获悉</w:t>
      </w:r>
    </w:p>
    <w:p w14:paraId="52F6C5F8" w14:textId="77777777" w:rsidR="00F05C98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存在不可重复读、幻读问题</w:t>
      </w:r>
    </w:p>
    <w:p w14:paraId="601599F4" w14:textId="77777777" w:rsidR="00F05C98" w:rsidRDefault="00F05C98" w:rsidP="0031706A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R</w:t>
      </w:r>
      <w:r>
        <w:t>epeatable Read</w:t>
      </w:r>
    </w:p>
    <w:p w14:paraId="37BFFDD5" w14:textId="77777777" w:rsidR="00F05C98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保证在当前事务中，对同一笔数据的读取结果一致</w:t>
      </w:r>
    </w:p>
    <w:p w14:paraId="5B79A633" w14:textId="77777777" w:rsidR="00F05C98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存在幻读问题</w:t>
      </w:r>
    </w:p>
    <w:p w14:paraId="120409D7" w14:textId="77777777" w:rsidR="008F53E9" w:rsidRDefault="00F05C98" w:rsidP="0031706A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S</w:t>
      </w:r>
      <w:r>
        <w:t>erializable</w:t>
      </w:r>
    </w:p>
    <w:p w14:paraId="7A576C8A" w14:textId="6F470126" w:rsidR="009308C7" w:rsidRDefault="00F05C98" w:rsidP="0031706A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串行执行所有事务，隔离性最高，但效率最低</w:t>
      </w:r>
    </w:p>
    <w:p w14:paraId="06EBDD00" w14:textId="77777777" w:rsidR="00F05C98" w:rsidRDefault="00F650A0" w:rsidP="00F650A0">
      <w:pPr>
        <w:pStyle w:val="2"/>
        <w:spacing w:before="156" w:after="156"/>
      </w:pPr>
      <w:bookmarkStart w:id="18" w:name="_Toc42442641"/>
      <w:r>
        <w:rPr>
          <w:rFonts w:hint="eastAsia"/>
        </w:rPr>
        <w:t>事务的传播行为</w:t>
      </w:r>
      <w:bookmarkEnd w:id="18"/>
    </w:p>
    <w:p w14:paraId="218A0E03" w14:textId="77777777" w:rsidR="00F650A0" w:rsidRPr="00F650A0" w:rsidRDefault="00F650A0" w:rsidP="00F650A0">
      <w:pPr>
        <w:pStyle w:val="a1"/>
        <w:ind w:firstLine="360"/>
      </w:pPr>
      <w:r>
        <w:rPr>
          <w:noProof/>
        </w:rPr>
        <w:drawing>
          <wp:inline distT="0" distB="0" distL="0" distR="0" wp14:anchorId="712D3CAB" wp14:editId="6F7D5E89">
            <wp:extent cx="4595854" cy="2243968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806" cy="22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7BB" w14:textId="77777777" w:rsidR="00F05C98" w:rsidRDefault="00306750" w:rsidP="0031706A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假如事务逻辑代码中调用了其他方法，那么被调用的方法采取什么事务处理方式呢？这就是事务的传播行为所定义的事。</w:t>
      </w:r>
    </w:p>
    <w:p w14:paraId="17F4A515" w14:textId="77777777" w:rsidR="00306750" w:rsidRDefault="00306750" w:rsidP="0031706A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传播行为有</w:t>
      </w:r>
      <w:r>
        <w:rPr>
          <w:rFonts w:hint="eastAsia"/>
        </w:rPr>
        <w:t>7</w:t>
      </w:r>
      <w:r>
        <w:rPr>
          <w:rFonts w:hint="eastAsia"/>
        </w:rPr>
        <w:t>种，将事务分为当前事务和子事务</w:t>
      </w:r>
    </w:p>
    <w:p w14:paraId="1F6DC96F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rPr>
          <w:b/>
          <w:bCs/>
        </w:rPr>
        <w:t>REQUIRED</w:t>
      </w:r>
      <w:r>
        <w:rPr>
          <w:rFonts w:hint="eastAsia"/>
        </w:rPr>
        <w:t>：默认行为，如果当前事务存在，就沿用当前事务，否则就创建一个子事务执行子方法</w:t>
      </w:r>
    </w:p>
    <w:p w14:paraId="51D560A5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lastRenderedPageBreak/>
        <w:t>SUPPORTS</w:t>
      </w:r>
      <w:r>
        <w:rPr>
          <w:rFonts w:hint="eastAsia"/>
        </w:rPr>
        <w:t>：当前事务存在，就沿用当前事务，否则就采用无事务执行子方法</w:t>
      </w:r>
    </w:p>
    <w:p w14:paraId="01E97210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t>MANDATORY</w:t>
      </w:r>
      <w:r>
        <w:rPr>
          <w:rFonts w:hint="eastAsia"/>
        </w:rPr>
        <w:t>：存在当前事务，就沿用当前事务，否则报异常</w:t>
      </w:r>
    </w:p>
    <w:p w14:paraId="73C9744D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rPr>
          <w:b/>
          <w:bCs/>
        </w:rPr>
        <w:t>REQUIRES</w:t>
      </w:r>
      <w:r w:rsidRPr="00306750">
        <w:rPr>
          <w:rFonts w:hint="eastAsia"/>
          <w:b/>
          <w:bCs/>
        </w:rPr>
        <w:t>_</w:t>
      </w:r>
      <w:r w:rsidRPr="00306750">
        <w:rPr>
          <w:b/>
          <w:bCs/>
        </w:rPr>
        <w:t>NEW</w:t>
      </w:r>
      <w:r>
        <w:rPr>
          <w:rFonts w:hint="eastAsia"/>
        </w:rPr>
        <w:t>：无论当前事务存不存在，都创建一个新事务执行子方法，新事务拥有独立的的锁和隔离性，与当前事务独立</w:t>
      </w:r>
    </w:p>
    <w:p w14:paraId="127F996D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t>NOT</w:t>
      </w:r>
      <w:r>
        <w:rPr>
          <w:rFonts w:hint="eastAsia"/>
        </w:rPr>
        <w:t>_</w:t>
      </w:r>
      <w:r w:rsidRPr="00306750">
        <w:t>SUPPORTED</w:t>
      </w:r>
      <w:r>
        <w:rPr>
          <w:rFonts w:hint="eastAsia"/>
        </w:rPr>
        <w:t>：如果当前事务存在，则挂起，然后无事务执行子方法</w:t>
      </w:r>
    </w:p>
    <w:p w14:paraId="442DA0EC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t>NEVER</w:t>
      </w:r>
      <w:r>
        <w:rPr>
          <w:rFonts w:hint="eastAsia"/>
        </w:rPr>
        <w:t>：如果当前事务存在，则报异常，否则无事务执行子方法</w:t>
      </w:r>
    </w:p>
    <w:p w14:paraId="25834BA9" w14:textId="77777777" w:rsidR="00306750" w:rsidRDefault="00306750" w:rsidP="0031706A">
      <w:pPr>
        <w:pStyle w:val="a1"/>
        <w:numPr>
          <w:ilvl w:val="1"/>
          <w:numId w:val="33"/>
        </w:numPr>
        <w:ind w:firstLineChars="0"/>
      </w:pPr>
      <w:r w:rsidRPr="00306750">
        <w:rPr>
          <w:b/>
          <w:bCs/>
        </w:rPr>
        <w:t>NESTED</w:t>
      </w:r>
      <w:r>
        <w:rPr>
          <w:rFonts w:hint="eastAsia"/>
        </w:rPr>
        <w:t>：如果子方法发生异常，只回滚子方法的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语句，不会滚当前事务</w:t>
      </w:r>
    </w:p>
    <w:p w14:paraId="38FA68A3" w14:textId="77777777" w:rsidR="00306750" w:rsidRDefault="00306750" w:rsidP="00F05C98">
      <w:pPr>
        <w:pStyle w:val="a1"/>
        <w:ind w:firstLine="360"/>
      </w:pPr>
    </w:p>
    <w:p w14:paraId="798D11AC" w14:textId="77777777" w:rsidR="00F05C98" w:rsidRPr="00F05C98" w:rsidRDefault="00F05C98" w:rsidP="00F05C98">
      <w:pPr>
        <w:widowControl/>
        <w:jc w:val="left"/>
        <w:rPr>
          <w:sz w:val="24"/>
          <w:szCs w:val="24"/>
        </w:rPr>
      </w:pPr>
      <w:r>
        <w:br w:type="page"/>
      </w:r>
    </w:p>
    <w:p w14:paraId="33EBF93C" w14:textId="77777777" w:rsidR="00183321" w:rsidRDefault="00183321" w:rsidP="00341953">
      <w:pPr>
        <w:pStyle w:val="1"/>
        <w:spacing w:after="312"/>
      </w:pPr>
      <w:bookmarkStart w:id="19" w:name="_Toc42442642"/>
      <w:r>
        <w:rPr>
          <w:rFonts w:hint="eastAsia"/>
        </w:rPr>
        <w:lastRenderedPageBreak/>
        <w:t>M</w:t>
      </w:r>
      <w:r>
        <w:t>ySQL</w:t>
      </w:r>
      <w:bookmarkEnd w:id="19"/>
    </w:p>
    <w:p w14:paraId="40D629B1" w14:textId="048F3719" w:rsidR="00E71479" w:rsidRDefault="00E71479" w:rsidP="00E71479">
      <w:pPr>
        <w:pStyle w:val="2"/>
        <w:spacing w:before="156" w:after="156"/>
      </w:pPr>
      <w:bookmarkStart w:id="20" w:name="_Toc42442643"/>
      <w:r>
        <w:rPr>
          <w:rFonts w:hint="eastAsia"/>
        </w:rPr>
        <w:t>基础操作</w:t>
      </w:r>
      <w:bookmarkEnd w:id="20"/>
    </w:p>
    <w:p w14:paraId="5154BE0D" w14:textId="5989D4A2" w:rsidR="00DB7A71" w:rsidRDefault="00DB7A71" w:rsidP="001B2A96">
      <w:pPr>
        <w:pStyle w:val="3"/>
        <w:spacing w:before="156" w:after="156"/>
      </w:pPr>
      <w:bookmarkStart w:id="21" w:name="_Toc42442644"/>
      <w:r>
        <w:rPr>
          <w:rFonts w:hint="eastAsia"/>
        </w:rPr>
        <w:t>启动和关闭服务</w:t>
      </w:r>
    </w:p>
    <w:p w14:paraId="17AF29CA" w14:textId="3D1D65AC" w:rsidR="00AC0730" w:rsidRPr="00AC0730" w:rsidRDefault="00AC0730" w:rsidP="00AC0730">
      <w:pPr>
        <w:pStyle w:val="a1"/>
        <w:ind w:firstLine="36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in</w:t>
      </w:r>
      <w:r>
        <w:rPr>
          <w:rFonts w:hint="eastAsia"/>
        </w:rPr>
        <w:t>目录</w:t>
      </w:r>
      <w:r w:rsidR="005D5670">
        <w:rPr>
          <w:rFonts w:hint="eastAsia"/>
        </w:rPr>
        <w:t>执行下面命令</w:t>
      </w:r>
    </w:p>
    <w:p w14:paraId="2215523D" w14:textId="12665775" w:rsidR="00DB7A71" w:rsidRDefault="00DB7A71" w:rsidP="00DB7A71">
      <w:pPr>
        <w:pStyle w:val="a1"/>
        <w:numPr>
          <w:ilvl w:val="0"/>
          <w:numId w:val="61"/>
        </w:numPr>
        <w:ind w:firstLineChars="0"/>
      </w:pPr>
      <w:r>
        <w:rPr>
          <w:rFonts w:hint="eastAsia"/>
        </w:rPr>
        <w:t>Wind</w:t>
      </w:r>
      <w:r>
        <w:t>ow</w:t>
      </w:r>
    </w:p>
    <w:p w14:paraId="7B35DAB9" w14:textId="72C1E3A4" w:rsidR="00DB7A71" w:rsidRDefault="00DB7A71" w:rsidP="00DB7A71">
      <w:pPr>
        <w:pStyle w:val="a1"/>
        <w:numPr>
          <w:ilvl w:val="1"/>
          <w:numId w:val="61"/>
        </w:numPr>
        <w:ind w:firstLineChars="0"/>
      </w:pPr>
      <w:r>
        <w:rPr>
          <w:rFonts w:hint="eastAsia"/>
        </w:rPr>
        <w:t>启动</w:t>
      </w:r>
    </w:p>
    <w:p w14:paraId="1346EF96" w14:textId="24284D71" w:rsidR="00DB7A71" w:rsidRDefault="00DB7A71" w:rsidP="00DB7A71">
      <w:pPr>
        <w:pStyle w:val="a1"/>
        <w:numPr>
          <w:ilvl w:val="2"/>
          <w:numId w:val="61"/>
        </w:numPr>
        <w:ind w:firstLineChars="0"/>
      </w:pPr>
      <w:r w:rsidRPr="00DB7A71">
        <w:t>net start mysql</w:t>
      </w:r>
    </w:p>
    <w:p w14:paraId="392FA6B1" w14:textId="10BE071D" w:rsidR="00DB7A71" w:rsidRDefault="00DB7A71" w:rsidP="00DB7A71">
      <w:pPr>
        <w:pStyle w:val="a1"/>
        <w:numPr>
          <w:ilvl w:val="2"/>
          <w:numId w:val="61"/>
        </w:numPr>
        <w:ind w:firstLineChars="0"/>
      </w:pPr>
      <w:r w:rsidRPr="00DB7A71">
        <w:t>mysqld --console</w:t>
      </w:r>
    </w:p>
    <w:p w14:paraId="1A4AAF0C" w14:textId="65239AC1" w:rsidR="00DB7A71" w:rsidRDefault="00DB7A71" w:rsidP="00DB7A71">
      <w:pPr>
        <w:pStyle w:val="a1"/>
        <w:numPr>
          <w:ilvl w:val="1"/>
          <w:numId w:val="61"/>
        </w:numPr>
        <w:ind w:firstLineChars="0"/>
      </w:pPr>
      <w:r>
        <w:rPr>
          <w:rFonts w:hint="eastAsia"/>
        </w:rPr>
        <w:t>关闭</w:t>
      </w:r>
    </w:p>
    <w:p w14:paraId="21F4D94C" w14:textId="41BD5BFA" w:rsidR="00DB7A71" w:rsidRDefault="00DB7A71" w:rsidP="00DB7A71">
      <w:pPr>
        <w:pStyle w:val="a1"/>
        <w:numPr>
          <w:ilvl w:val="2"/>
          <w:numId w:val="61"/>
        </w:numPr>
        <w:ind w:firstLineChars="0"/>
      </w:pPr>
      <w:r w:rsidRPr="00DB7A71">
        <w:t>net stop mysql</w:t>
      </w:r>
    </w:p>
    <w:p w14:paraId="187E6282" w14:textId="767D334D" w:rsidR="00DB7A71" w:rsidRDefault="00DB7A71" w:rsidP="00DB7A71">
      <w:pPr>
        <w:pStyle w:val="a1"/>
        <w:numPr>
          <w:ilvl w:val="2"/>
          <w:numId w:val="61"/>
        </w:numPr>
        <w:ind w:firstLineChars="0"/>
      </w:pPr>
      <w:r w:rsidRPr="00DB7A71">
        <w:t>mysqladmin -u</w:t>
      </w:r>
      <w:r>
        <w:t xml:space="preserve"> </w:t>
      </w:r>
      <w:r w:rsidRPr="00DB7A71">
        <w:t>root shudown</w:t>
      </w:r>
    </w:p>
    <w:p w14:paraId="0FA09414" w14:textId="375BD4F2" w:rsidR="00DB7A71" w:rsidRDefault="00DB7A71" w:rsidP="00DB7A71">
      <w:pPr>
        <w:pStyle w:val="a1"/>
        <w:numPr>
          <w:ilvl w:val="0"/>
          <w:numId w:val="61"/>
        </w:numPr>
        <w:ind w:firstLineChars="0"/>
      </w:pPr>
      <w:r>
        <w:rPr>
          <w:rFonts w:hint="eastAsia"/>
        </w:rPr>
        <w:t>L</w:t>
      </w:r>
      <w:r>
        <w:t>inux</w:t>
      </w:r>
    </w:p>
    <w:p w14:paraId="315AA3E9" w14:textId="77777777" w:rsidR="004A4840" w:rsidRDefault="004A4840" w:rsidP="004A4840">
      <w:pPr>
        <w:pStyle w:val="a1"/>
        <w:numPr>
          <w:ilvl w:val="1"/>
          <w:numId w:val="61"/>
        </w:numPr>
        <w:ind w:firstLineChars="0"/>
      </w:pPr>
      <w:r>
        <w:rPr>
          <w:rFonts w:hint="eastAsia"/>
        </w:rPr>
        <w:t>启动</w:t>
      </w:r>
    </w:p>
    <w:p w14:paraId="7D4F012D" w14:textId="41E6E7F7" w:rsidR="004A4840" w:rsidRDefault="004A4840" w:rsidP="004A4840">
      <w:pPr>
        <w:pStyle w:val="a1"/>
        <w:numPr>
          <w:ilvl w:val="2"/>
          <w:numId w:val="61"/>
        </w:numPr>
        <w:ind w:firstLineChars="0"/>
      </w:pPr>
      <w:r w:rsidRPr="004A4840">
        <w:t>service mysql start</w:t>
      </w:r>
    </w:p>
    <w:p w14:paraId="52EDFD13" w14:textId="77777777" w:rsidR="004A4840" w:rsidRDefault="004A4840" w:rsidP="004A4840">
      <w:pPr>
        <w:pStyle w:val="a1"/>
        <w:numPr>
          <w:ilvl w:val="1"/>
          <w:numId w:val="61"/>
        </w:numPr>
        <w:ind w:firstLineChars="0"/>
      </w:pPr>
      <w:r>
        <w:rPr>
          <w:rFonts w:hint="eastAsia"/>
        </w:rPr>
        <w:t>关闭</w:t>
      </w:r>
    </w:p>
    <w:p w14:paraId="590509ED" w14:textId="24ADFE82" w:rsidR="004A4840" w:rsidRPr="00DB7A71" w:rsidRDefault="004A4840" w:rsidP="004A4840">
      <w:pPr>
        <w:pStyle w:val="a1"/>
        <w:numPr>
          <w:ilvl w:val="2"/>
          <w:numId w:val="61"/>
        </w:numPr>
        <w:ind w:firstLineChars="0"/>
        <w:rPr>
          <w:rFonts w:hint="eastAsia"/>
        </w:rPr>
      </w:pPr>
      <w:r w:rsidRPr="004A4840">
        <w:t>service mysql stop</w:t>
      </w:r>
    </w:p>
    <w:p w14:paraId="05417F18" w14:textId="3B0BE43F" w:rsidR="001B2A96" w:rsidRDefault="00DB7A71" w:rsidP="001B2A96">
      <w:pPr>
        <w:pStyle w:val="3"/>
        <w:spacing w:before="156" w:after="156"/>
      </w:pPr>
      <w:r>
        <w:rPr>
          <w:rFonts w:hint="eastAsia"/>
        </w:rPr>
        <w:t>连接数据库</w:t>
      </w:r>
      <w:bookmarkEnd w:id="21"/>
    </w:p>
    <w:p w14:paraId="387D8F5B" w14:textId="68654FCE" w:rsidR="001B2A96" w:rsidRDefault="001B2A96" w:rsidP="0031706A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m</w:t>
      </w:r>
      <w:r>
        <w:t>ysql -u user_name -p</w:t>
      </w:r>
    </w:p>
    <w:p w14:paraId="11B3732C" w14:textId="0033D243" w:rsidR="00457962" w:rsidRDefault="00457962" w:rsidP="00457962">
      <w:pPr>
        <w:pStyle w:val="3"/>
        <w:spacing w:before="156" w:after="156"/>
      </w:pPr>
      <w:bookmarkStart w:id="22" w:name="_Toc42442645"/>
      <w:r>
        <w:rPr>
          <w:rFonts w:hint="eastAsia"/>
        </w:rPr>
        <w:t>添加用户</w:t>
      </w:r>
      <w:bookmarkEnd w:id="22"/>
    </w:p>
    <w:p w14:paraId="5F15F2D6" w14:textId="44B5178F" w:rsidR="00457962" w:rsidRDefault="00457962" w:rsidP="0031706A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数据库的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表直接添加用户</w:t>
      </w:r>
    </w:p>
    <w:p w14:paraId="7255A1D0" w14:textId="7BA110FE" w:rsidR="00457962" w:rsidRDefault="00457962" w:rsidP="0031706A">
      <w:pPr>
        <w:pStyle w:val="a1"/>
        <w:numPr>
          <w:ilvl w:val="1"/>
          <w:numId w:val="41"/>
        </w:numPr>
        <w:ind w:firstLineChars="0"/>
      </w:pPr>
      <w:r>
        <w:t>INSERT INTO user (host, user, password, select_priv, insert_priv, update_priv) VALUES ('localhost', 'guest', MD5('guest123'), 'Y', 'Y', 'Y');</w:t>
      </w:r>
    </w:p>
    <w:p w14:paraId="6D15E592" w14:textId="7EB2AB3C" w:rsidR="00457962" w:rsidRDefault="00457962" w:rsidP="0031706A">
      <w:pPr>
        <w:pStyle w:val="a1"/>
        <w:numPr>
          <w:ilvl w:val="1"/>
          <w:numId w:val="41"/>
        </w:numPr>
        <w:ind w:firstLineChars="0"/>
      </w:pPr>
      <w:r w:rsidRPr="00457962">
        <w:t>FLUSH PRIVILEGES;</w:t>
      </w:r>
      <w:r>
        <w:tab/>
      </w:r>
      <w:r>
        <w:tab/>
      </w:r>
      <w:r>
        <w:rPr>
          <w:rFonts w:hint="eastAsia"/>
        </w:rPr>
        <w:t>/</w:t>
      </w:r>
      <w:r>
        <w:t>/</w:t>
      </w:r>
      <w:r w:rsidRPr="00457962">
        <w:rPr>
          <w:rFonts w:hint="eastAsia"/>
        </w:rPr>
        <w:t>重新载入授权表</w:t>
      </w:r>
    </w:p>
    <w:p w14:paraId="31BD42B6" w14:textId="0B5A14A9" w:rsidR="00457962" w:rsidRDefault="00000D2C" w:rsidP="0031706A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 w:rsidRPr="00000D2C">
        <w:t>GRANT</w:t>
      </w:r>
      <w:r>
        <w:rPr>
          <w:rFonts w:hint="eastAsia"/>
        </w:rPr>
        <w:t>语句</w:t>
      </w:r>
    </w:p>
    <w:p w14:paraId="28052D57" w14:textId="357D300F" w:rsidR="00000D2C" w:rsidRDefault="00000D2C" w:rsidP="0031706A">
      <w:pPr>
        <w:pStyle w:val="a1"/>
        <w:numPr>
          <w:ilvl w:val="1"/>
          <w:numId w:val="41"/>
        </w:numPr>
        <w:ind w:firstLineChars="0"/>
      </w:pPr>
      <w:r>
        <w:t>GRANT SELECT,INSERT,UPDATE,DELETE,CREATE,DROP</w:t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权限</w:t>
      </w:r>
    </w:p>
    <w:p w14:paraId="69A92F68" w14:textId="6973A567" w:rsidR="00000D2C" w:rsidRDefault="00000D2C" w:rsidP="00000D2C">
      <w:pPr>
        <w:pStyle w:val="a1"/>
        <w:ind w:left="1140" w:firstLineChars="0" w:firstLine="60"/>
      </w:pPr>
      <w:r>
        <w:t>-&gt; ON TUTORIALS.*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指定赋予权限的数据库和表</w:t>
      </w:r>
    </w:p>
    <w:p w14:paraId="1A8C8997" w14:textId="49617D16" w:rsidR="00000D2C" w:rsidRDefault="00000D2C" w:rsidP="00000D2C">
      <w:pPr>
        <w:pStyle w:val="a1"/>
        <w:ind w:left="720" w:firstLineChars="0" w:firstLine="420"/>
      </w:pPr>
      <w:r>
        <w:t>-&gt; TO 'zara'@'localhost'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eastAsia"/>
        </w:rPr>
        <w:t>用户名和</w:t>
      </w:r>
      <w:r>
        <w:rPr>
          <w:rFonts w:hint="eastAsia"/>
        </w:rPr>
        <w:t>h</w:t>
      </w:r>
      <w:r>
        <w:t>ost</w:t>
      </w:r>
    </w:p>
    <w:p w14:paraId="19D75C55" w14:textId="2C7B66B3" w:rsidR="00000D2C" w:rsidRDefault="00000D2C" w:rsidP="00000D2C">
      <w:pPr>
        <w:pStyle w:val="a1"/>
        <w:ind w:left="1200" w:firstLineChars="0" w:firstLine="0"/>
      </w:pPr>
      <w:r>
        <w:lastRenderedPageBreak/>
        <w:t>-&gt; IDENTIFIED BY 'zara123';</w:t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密码</w:t>
      </w:r>
    </w:p>
    <w:p w14:paraId="0ED139FA" w14:textId="61A6E29D" w:rsidR="00457962" w:rsidRDefault="005E6384" w:rsidP="005E6384">
      <w:pPr>
        <w:pStyle w:val="3"/>
        <w:spacing w:before="156" w:after="156"/>
      </w:pPr>
      <w:bookmarkStart w:id="23" w:name="_Toc42442646"/>
      <w:r>
        <w:rPr>
          <w:rFonts w:hint="eastAsia"/>
        </w:rPr>
        <w:t>数据库操作</w:t>
      </w:r>
      <w:bookmarkEnd w:id="23"/>
    </w:p>
    <w:p w14:paraId="5A507C5F" w14:textId="72348D55" w:rsidR="005E6384" w:rsidRDefault="005E6384" w:rsidP="0031706A">
      <w:pPr>
        <w:pStyle w:val="a1"/>
        <w:numPr>
          <w:ilvl w:val="0"/>
          <w:numId w:val="42"/>
        </w:numPr>
        <w:ind w:firstLineChars="0"/>
      </w:pPr>
      <w:r w:rsidRPr="005E6384">
        <w:t>SHOW DATABASES;</w:t>
      </w:r>
    </w:p>
    <w:p w14:paraId="651EDCAE" w14:textId="6C33FFCB" w:rsidR="005E6384" w:rsidRDefault="005E6384" w:rsidP="0031706A">
      <w:pPr>
        <w:pStyle w:val="a1"/>
        <w:numPr>
          <w:ilvl w:val="0"/>
          <w:numId w:val="42"/>
        </w:numPr>
        <w:ind w:firstLineChars="0"/>
      </w:pPr>
      <w:r w:rsidRPr="005E6384">
        <w:t>USE db_name;</w:t>
      </w:r>
    </w:p>
    <w:p w14:paraId="21E8F76C" w14:textId="1AD5A212" w:rsidR="005E6384" w:rsidRDefault="005E6384" w:rsidP="0031706A">
      <w:pPr>
        <w:pStyle w:val="a1"/>
        <w:numPr>
          <w:ilvl w:val="0"/>
          <w:numId w:val="42"/>
        </w:numPr>
        <w:ind w:firstLineChars="0"/>
      </w:pPr>
      <w:r w:rsidRPr="005E6384">
        <w:t>CREATE DATABASE db_name;</w:t>
      </w:r>
    </w:p>
    <w:p w14:paraId="10B73ED2" w14:textId="6C8FFFE4" w:rsidR="005E6384" w:rsidRDefault="005E6384" w:rsidP="0031706A">
      <w:pPr>
        <w:pStyle w:val="a1"/>
        <w:numPr>
          <w:ilvl w:val="1"/>
          <w:numId w:val="42"/>
        </w:numPr>
        <w:ind w:firstLineChars="0"/>
      </w:pPr>
      <w:r w:rsidRPr="005E6384">
        <w:t>CREATE DATABASE IF NOT EXISTS db_name;</w:t>
      </w:r>
    </w:p>
    <w:p w14:paraId="01FEE604" w14:textId="7ECF4FBB" w:rsidR="005E6384" w:rsidRDefault="005E6384" w:rsidP="0031706A">
      <w:pPr>
        <w:pStyle w:val="a1"/>
        <w:numPr>
          <w:ilvl w:val="0"/>
          <w:numId w:val="42"/>
        </w:numPr>
        <w:ind w:firstLineChars="0"/>
      </w:pPr>
      <w:r w:rsidRPr="005E6384">
        <w:t>DROP DATABASE db_name;</w:t>
      </w:r>
    </w:p>
    <w:p w14:paraId="7232A4E7" w14:textId="3D23A53E" w:rsidR="005E6384" w:rsidRDefault="005E6384" w:rsidP="005E6384">
      <w:pPr>
        <w:pStyle w:val="3"/>
        <w:spacing w:before="156" w:after="156"/>
      </w:pPr>
      <w:bookmarkStart w:id="24" w:name="_Toc42442647"/>
      <w:r>
        <w:rPr>
          <w:rFonts w:hint="eastAsia"/>
        </w:rPr>
        <w:t>表操作</w:t>
      </w:r>
      <w:bookmarkEnd w:id="24"/>
    </w:p>
    <w:p w14:paraId="1B86FD3D" w14:textId="7B1A4C05" w:rsidR="005E6384" w:rsidRDefault="005E6384" w:rsidP="0031706A">
      <w:pPr>
        <w:pStyle w:val="a1"/>
        <w:numPr>
          <w:ilvl w:val="0"/>
          <w:numId w:val="43"/>
        </w:numPr>
        <w:ind w:firstLineChars="0"/>
      </w:pPr>
      <w:r>
        <w:rPr>
          <w:rFonts w:hint="eastAsia"/>
        </w:rPr>
        <w:t>S</w:t>
      </w:r>
      <w:r>
        <w:t>HOW TABLES;</w:t>
      </w:r>
    </w:p>
    <w:p w14:paraId="2D376C04" w14:textId="552612DF" w:rsidR="00800882" w:rsidRDefault="005E6384" w:rsidP="0031706A">
      <w:pPr>
        <w:pStyle w:val="a1"/>
        <w:numPr>
          <w:ilvl w:val="1"/>
          <w:numId w:val="43"/>
        </w:numPr>
        <w:ind w:firstLineChars="0"/>
      </w:pPr>
      <w:r w:rsidRPr="005E6384">
        <w:t xml:space="preserve">SHOW COLUMNS FROM </w:t>
      </w:r>
      <w:r>
        <w:rPr>
          <w:rFonts w:hint="eastAsia"/>
        </w:rPr>
        <w:t>tb</w:t>
      </w:r>
      <w:r>
        <w:t>_name</w:t>
      </w:r>
      <w:r w:rsidRPr="005E6384">
        <w:t>;</w:t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展示表的属性信息</w:t>
      </w:r>
    </w:p>
    <w:p w14:paraId="70817FAD" w14:textId="30AED705" w:rsidR="005E6384" w:rsidRDefault="005E6384" w:rsidP="0031706A">
      <w:pPr>
        <w:pStyle w:val="a1"/>
        <w:numPr>
          <w:ilvl w:val="1"/>
          <w:numId w:val="43"/>
        </w:numPr>
        <w:ind w:firstLineChars="0"/>
      </w:pPr>
      <w:r w:rsidRPr="005E6384">
        <w:t xml:space="preserve">SHOW INDEX FROM </w:t>
      </w:r>
      <w:r>
        <w:rPr>
          <w:rFonts w:hint="eastAsia"/>
        </w:rPr>
        <w:t>tb</w:t>
      </w:r>
      <w:r>
        <w:t>_name</w:t>
      </w:r>
      <w:r w:rsidRPr="005E6384">
        <w:t>;</w:t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展示表的索引信息</w:t>
      </w:r>
    </w:p>
    <w:p w14:paraId="3E7BA4C5" w14:textId="36360EAA" w:rsidR="00800882" w:rsidRDefault="00800882" w:rsidP="0031706A">
      <w:pPr>
        <w:pStyle w:val="a1"/>
        <w:numPr>
          <w:ilvl w:val="1"/>
          <w:numId w:val="43"/>
        </w:numPr>
        <w:ind w:firstLineChars="0"/>
      </w:pPr>
      <w:r w:rsidRPr="00800882">
        <w:t>DESC table_name;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 w:rsidRPr="00800882">
        <w:rPr>
          <w:rFonts w:hint="eastAsia"/>
        </w:rPr>
        <w:t>查看表结构</w:t>
      </w:r>
    </w:p>
    <w:p w14:paraId="52DD5A9C" w14:textId="13985BFB" w:rsidR="00800882" w:rsidRDefault="00800882" w:rsidP="0031706A">
      <w:pPr>
        <w:pStyle w:val="a1"/>
        <w:numPr>
          <w:ilvl w:val="1"/>
          <w:numId w:val="43"/>
        </w:numPr>
        <w:ind w:firstLineChars="0"/>
      </w:pPr>
      <w:r w:rsidRPr="00800882">
        <w:t>SHOW CREATE TABLE tb_name;</w:t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展示表的创建语句</w:t>
      </w:r>
    </w:p>
    <w:p w14:paraId="3FF32D30" w14:textId="38189CB0" w:rsidR="00F27D89" w:rsidRDefault="00F27D89" w:rsidP="0031706A">
      <w:pPr>
        <w:pStyle w:val="a1"/>
        <w:numPr>
          <w:ilvl w:val="0"/>
          <w:numId w:val="43"/>
        </w:numPr>
        <w:ind w:firstLineChars="0"/>
      </w:pPr>
      <w:r w:rsidRPr="00F27D89">
        <w:t>CREATE TABLE t</w:t>
      </w:r>
      <w:r w:rsidR="00800882">
        <w:rPr>
          <w:rFonts w:hint="eastAsia"/>
        </w:rPr>
        <w:t>b</w:t>
      </w:r>
      <w:r w:rsidRPr="00F27D89">
        <w:t>_name (column_name column_type);</w:t>
      </w:r>
    </w:p>
    <w:p w14:paraId="730A00AC" w14:textId="77777777" w:rsidR="00800882" w:rsidRDefault="00800882" w:rsidP="0031706A">
      <w:pPr>
        <w:pStyle w:val="a1"/>
        <w:numPr>
          <w:ilvl w:val="1"/>
          <w:numId w:val="43"/>
        </w:numPr>
        <w:ind w:firstLineChars="0"/>
      </w:pPr>
      <w:r>
        <w:t>CREATE TABLE IF NOT EXISTS runoob_tbl(</w:t>
      </w:r>
    </w:p>
    <w:p w14:paraId="61C8AD0F" w14:textId="14529A1E" w:rsidR="00800882" w:rsidRDefault="00800882" w:rsidP="00800882">
      <w:pPr>
        <w:pStyle w:val="a1"/>
        <w:ind w:left="1560" w:firstLineChars="0" w:firstLine="120"/>
      </w:pPr>
      <w:r>
        <w:rPr>
          <w:rFonts w:hint="eastAsia"/>
        </w:rPr>
        <w:t>runoob_id INT UNSIGNED AUTO_INCREMENT,</w:t>
      </w:r>
    </w:p>
    <w:p w14:paraId="6AA40BE9" w14:textId="16E198FD" w:rsidR="00800882" w:rsidRDefault="00800882" w:rsidP="00800882">
      <w:pPr>
        <w:pStyle w:val="a1"/>
        <w:ind w:left="1200" w:firstLineChars="0" w:firstLine="0"/>
      </w:pPr>
      <w:r>
        <w:rPr>
          <w:rFonts w:hint="eastAsia"/>
        </w:rPr>
        <w:t xml:space="preserve">    runoob_title VARCHAR(100) NOT NULL,</w:t>
      </w:r>
    </w:p>
    <w:p w14:paraId="3269E654" w14:textId="12E383AE" w:rsidR="00800882" w:rsidRDefault="00800882" w:rsidP="00800882">
      <w:pPr>
        <w:pStyle w:val="a1"/>
        <w:ind w:left="1200" w:firstLineChars="0" w:firstLine="0"/>
      </w:pPr>
      <w:r>
        <w:t xml:space="preserve">    runoob_author VARCHAR(40) NOT NULL,</w:t>
      </w:r>
    </w:p>
    <w:p w14:paraId="23B5E196" w14:textId="297A5D98" w:rsidR="00800882" w:rsidRDefault="00800882" w:rsidP="00800882">
      <w:pPr>
        <w:pStyle w:val="a1"/>
        <w:ind w:left="1200" w:firstLineChars="0" w:firstLine="0"/>
      </w:pPr>
      <w:r>
        <w:t xml:space="preserve">    submission_date DATE,</w:t>
      </w:r>
    </w:p>
    <w:p w14:paraId="139BEC65" w14:textId="3553554D" w:rsidR="00800882" w:rsidRDefault="00800882" w:rsidP="00800882">
      <w:pPr>
        <w:pStyle w:val="a1"/>
        <w:ind w:left="1200" w:firstLineChars="0" w:firstLine="0"/>
      </w:pPr>
      <w:r>
        <w:rPr>
          <w:rFonts w:hint="eastAsia"/>
        </w:rPr>
        <w:t xml:space="preserve">    PRIMARY KEY (runoob_id)                  </w:t>
      </w:r>
    </w:p>
    <w:p w14:paraId="5CB5A19A" w14:textId="5BF5B9AC" w:rsidR="00800882" w:rsidRDefault="00800882" w:rsidP="00800882">
      <w:pPr>
        <w:pStyle w:val="a1"/>
        <w:ind w:left="1200" w:firstLineChars="0" w:firstLine="0"/>
      </w:pPr>
      <w:r>
        <w:t>)ENGINE=InnoDB DEFAULT CHARSET=utf8;</w:t>
      </w:r>
    </w:p>
    <w:p w14:paraId="7CE0F371" w14:textId="526B7AC4" w:rsidR="00800882" w:rsidRDefault="00800882" w:rsidP="0031706A">
      <w:pPr>
        <w:pStyle w:val="a1"/>
        <w:numPr>
          <w:ilvl w:val="1"/>
          <w:numId w:val="43"/>
        </w:numPr>
        <w:ind w:firstLineChars="0"/>
      </w:pPr>
      <w:r>
        <w:rPr>
          <w:rFonts w:hint="eastAsia"/>
        </w:rPr>
        <w:t>AUTO_INCREMENT</w:t>
      </w:r>
      <w:r>
        <w:tab/>
      </w:r>
      <w:r>
        <w:rPr>
          <w:rFonts w:hint="eastAsia"/>
        </w:rPr>
        <w:t>自增字段</w:t>
      </w:r>
    </w:p>
    <w:p w14:paraId="00519C34" w14:textId="5864C792" w:rsidR="00800882" w:rsidRDefault="00800882" w:rsidP="0031706A">
      <w:pPr>
        <w:pStyle w:val="a1"/>
        <w:numPr>
          <w:ilvl w:val="1"/>
          <w:numId w:val="43"/>
        </w:numPr>
        <w:ind w:firstLineChars="0"/>
      </w:pPr>
      <w:r>
        <w:rPr>
          <w:rFonts w:hint="eastAsia"/>
        </w:rPr>
        <w:t>PRIMARY KEY</w:t>
      </w:r>
      <w:r>
        <w:tab/>
      </w:r>
      <w:r>
        <w:tab/>
      </w:r>
      <w:r>
        <w:tab/>
      </w:r>
      <w:r>
        <w:rPr>
          <w:rFonts w:hint="eastAsia"/>
        </w:rPr>
        <w:t>设置主键</w:t>
      </w:r>
    </w:p>
    <w:p w14:paraId="2D4912FE" w14:textId="4BDA9250" w:rsidR="00800882" w:rsidRDefault="00800882" w:rsidP="0031706A">
      <w:pPr>
        <w:pStyle w:val="a1"/>
        <w:numPr>
          <w:ilvl w:val="1"/>
          <w:numId w:val="43"/>
        </w:numPr>
        <w:ind w:firstLineChars="0"/>
      </w:pPr>
      <w:r>
        <w:t>ENGINE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设置存储引擎</w:t>
      </w:r>
    </w:p>
    <w:p w14:paraId="1B2BD896" w14:textId="692190BF" w:rsidR="00800882" w:rsidRDefault="00800882" w:rsidP="0031706A">
      <w:pPr>
        <w:pStyle w:val="a1"/>
        <w:numPr>
          <w:ilvl w:val="1"/>
          <w:numId w:val="43"/>
        </w:numPr>
        <w:ind w:firstLineChars="0"/>
      </w:pPr>
      <w:r>
        <w:t>CHARSET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设置数据编码</w:t>
      </w:r>
    </w:p>
    <w:p w14:paraId="743530E5" w14:textId="3122F8F1" w:rsidR="00800882" w:rsidRDefault="00800882" w:rsidP="0031706A">
      <w:pPr>
        <w:pStyle w:val="a1"/>
        <w:numPr>
          <w:ilvl w:val="0"/>
          <w:numId w:val="43"/>
        </w:numPr>
        <w:ind w:firstLineChars="0"/>
      </w:pPr>
      <w:r w:rsidRPr="00800882">
        <w:t>DROP TABLE t</w:t>
      </w:r>
      <w:r>
        <w:t>b</w:t>
      </w:r>
      <w:r w:rsidRPr="00800882">
        <w:t>_name;</w:t>
      </w:r>
    </w:p>
    <w:p w14:paraId="25B4F17F" w14:textId="7067F998" w:rsidR="00800882" w:rsidRDefault="000A7A38" w:rsidP="0031706A">
      <w:pPr>
        <w:pStyle w:val="a1"/>
        <w:numPr>
          <w:ilvl w:val="0"/>
          <w:numId w:val="43"/>
        </w:numPr>
        <w:ind w:firstLineChars="0"/>
      </w:pPr>
      <w:r w:rsidRPr="000A7A38">
        <w:t>ALTER TABLE</w:t>
      </w:r>
      <w:r>
        <w:t xml:space="preserve"> </w:t>
      </w:r>
      <w:r w:rsidRPr="00800882">
        <w:t>t</w:t>
      </w:r>
      <w:r>
        <w:t>b</w:t>
      </w:r>
      <w:r w:rsidRPr="00800882">
        <w:t>_name</w:t>
      </w:r>
      <w:r>
        <w:t xml:space="preserve"> …</w:t>
      </w:r>
    </w:p>
    <w:p w14:paraId="5FDF3A9F" w14:textId="2905D7ED" w:rsidR="000A7A38" w:rsidRDefault="000A7A38" w:rsidP="0031706A">
      <w:pPr>
        <w:pStyle w:val="a1"/>
        <w:numPr>
          <w:ilvl w:val="1"/>
          <w:numId w:val="43"/>
        </w:numPr>
        <w:ind w:firstLineChars="0"/>
      </w:pPr>
      <w:r w:rsidRPr="000A7A38">
        <w:t>ALTER TABLE students ADD COLUMN birth VARCHAR(10) NOT NULL;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lastRenderedPageBreak/>
        <w:t>添加新列</w:t>
      </w:r>
    </w:p>
    <w:p w14:paraId="603973B1" w14:textId="5EABF226" w:rsidR="000A7A38" w:rsidRDefault="000A7A38" w:rsidP="0031706A">
      <w:pPr>
        <w:pStyle w:val="a1"/>
        <w:numPr>
          <w:ilvl w:val="1"/>
          <w:numId w:val="43"/>
        </w:numPr>
        <w:ind w:firstLineChars="0"/>
      </w:pPr>
      <w:r w:rsidRPr="000A7A38">
        <w:t>ALTER TABLE students CHANGE COLUMN birth birthday VARCHAR(20) NOT NULL;</w:t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修改列</w:t>
      </w:r>
    </w:p>
    <w:p w14:paraId="0575956B" w14:textId="5444BDAD" w:rsidR="000A7A38" w:rsidRDefault="000A7A38" w:rsidP="0031706A">
      <w:pPr>
        <w:pStyle w:val="a1"/>
        <w:numPr>
          <w:ilvl w:val="1"/>
          <w:numId w:val="43"/>
        </w:numPr>
        <w:ind w:firstLineChars="0"/>
      </w:pPr>
      <w:r w:rsidRPr="000A7A38">
        <w:t>ALTER TABLE students DROP COLUMN birthday;</w:t>
      </w:r>
      <w:r>
        <w:tab/>
        <w:t>//</w:t>
      </w:r>
      <w:r>
        <w:rPr>
          <w:rFonts w:hint="eastAsia"/>
        </w:rPr>
        <w:t>删除列</w:t>
      </w:r>
    </w:p>
    <w:p w14:paraId="6C2D83D7" w14:textId="6BC33532" w:rsidR="00C00157" w:rsidRDefault="00C00157" w:rsidP="00C00157">
      <w:pPr>
        <w:pStyle w:val="3"/>
        <w:spacing w:before="156" w:after="156"/>
      </w:pPr>
      <w:bookmarkStart w:id="25" w:name="_Toc42442648"/>
      <w:r>
        <w:rPr>
          <w:rFonts w:hint="eastAsia"/>
        </w:rPr>
        <w:t>插入数据</w:t>
      </w:r>
      <w:bookmarkEnd w:id="25"/>
    </w:p>
    <w:p w14:paraId="3ADCBC72" w14:textId="5E466D7C" w:rsidR="00C00157" w:rsidRDefault="00C00157" w:rsidP="0031706A">
      <w:pPr>
        <w:pStyle w:val="a1"/>
        <w:numPr>
          <w:ilvl w:val="0"/>
          <w:numId w:val="44"/>
        </w:numPr>
        <w:ind w:firstLineChars="0"/>
      </w:pPr>
      <w:r>
        <w:t>INSERT INTO tb_name (field1, field2,...)</w:t>
      </w:r>
      <w:r>
        <w:rPr>
          <w:rFonts w:hint="eastAsia"/>
        </w:rPr>
        <w:t xml:space="preserve"> </w:t>
      </w:r>
      <w:r>
        <w:t>VALUES</w:t>
      </w:r>
      <w:r>
        <w:rPr>
          <w:rFonts w:hint="eastAsia"/>
        </w:rPr>
        <w:t xml:space="preserve"> </w:t>
      </w:r>
      <w:r>
        <w:t>(value1, value2,...);</w:t>
      </w:r>
    </w:p>
    <w:p w14:paraId="4EE316A5" w14:textId="0BF6C61C" w:rsidR="00C00157" w:rsidRDefault="00C00157" w:rsidP="0031706A">
      <w:pPr>
        <w:pStyle w:val="a1"/>
        <w:numPr>
          <w:ilvl w:val="1"/>
          <w:numId w:val="44"/>
        </w:numPr>
        <w:ind w:firstLineChars="0"/>
      </w:pPr>
      <w:r w:rsidRPr="00C00157">
        <w:rPr>
          <w:rFonts w:hint="eastAsia"/>
        </w:rPr>
        <w:t>INSERT INTO students (class_id, name, gender, score) VALUES (2, '</w:t>
      </w:r>
      <w:r w:rsidRPr="00C00157">
        <w:rPr>
          <w:rFonts w:hint="eastAsia"/>
        </w:rPr>
        <w:t>大牛</w:t>
      </w:r>
      <w:r w:rsidRPr="00C00157">
        <w:rPr>
          <w:rFonts w:hint="eastAsia"/>
        </w:rPr>
        <w:t>', 'M', 80);</w:t>
      </w:r>
    </w:p>
    <w:p w14:paraId="151AD60C" w14:textId="1BEB2531" w:rsidR="00C00157" w:rsidRDefault="00C00157" w:rsidP="0031706A">
      <w:pPr>
        <w:pStyle w:val="a1"/>
        <w:numPr>
          <w:ilvl w:val="1"/>
          <w:numId w:val="44"/>
        </w:numPr>
        <w:ind w:firstLineChars="0"/>
      </w:pPr>
      <w:r w:rsidRPr="00C00157">
        <w:rPr>
          <w:rFonts w:hint="eastAsia"/>
        </w:rPr>
        <w:t>INSERT INTO students (class_id, name, gender, score) VALUES (1, '</w:t>
      </w:r>
      <w:r w:rsidRPr="00C00157">
        <w:rPr>
          <w:rFonts w:hint="eastAsia"/>
        </w:rPr>
        <w:t>大宝</w:t>
      </w:r>
      <w:r w:rsidRPr="00C00157">
        <w:rPr>
          <w:rFonts w:hint="eastAsia"/>
        </w:rPr>
        <w:t>', 'M', 87), (2, '</w:t>
      </w:r>
      <w:r w:rsidRPr="00C00157">
        <w:rPr>
          <w:rFonts w:hint="eastAsia"/>
        </w:rPr>
        <w:t>二宝</w:t>
      </w:r>
      <w:r w:rsidRPr="00C00157">
        <w:rPr>
          <w:rFonts w:hint="eastAsia"/>
        </w:rPr>
        <w:t>', 'M', 81);</w:t>
      </w:r>
      <w:r>
        <w:tab/>
      </w:r>
      <w:r>
        <w:tab/>
        <w:t>//</w:t>
      </w:r>
      <w:r>
        <w:rPr>
          <w:rFonts w:hint="eastAsia"/>
        </w:rPr>
        <w:t>一次性插入多条数据</w:t>
      </w:r>
    </w:p>
    <w:p w14:paraId="26FE92D5" w14:textId="2E9EF9CD" w:rsidR="00C00157" w:rsidRDefault="00C00157" w:rsidP="0031706A">
      <w:pPr>
        <w:pStyle w:val="a1"/>
        <w:numPr>
          <w:ilvl w:val="1"/>
          <w:numId w:val="44"/>
        </w:numPr>
        <w:ind w:firstLineChars="0"/>
      </w:pPr>
      <w:r>
        <w:t>INSERT INTO runoob_tbl (runoob_title, runoob_author, submission_date)</w:t>
      </w:r>
      <w:r w:rsidR="0000018B">
        <w:t xml:space="preserve"> </w:t>
      </w:r>
      <w:r>
        <w:t>VALUES</w:t>
      </w:r>
      <w:r>
        <w:rPr>
          <w:rFonts w:hint="eastAsia"/>
        </w:rPr>
        <w:t xml:space="preserve"> ("</w:t>
      </w:r>
      <w:r>
        <w:rPr>
          <w:rFonts w:hint="eastAsia"/>
        </w:rPr>
        <w:t>学习</w:t>
      </w:r>
      <w:r>
        <w:rPr>
          <w:rFonts w:hint="eastAsia"/>
        </w:rPr>
        <w:t xml:space="preserve"> PHP", "</w:t>
      </w:r>
      <w:r>
        <w:rPr>
          <w:rFonts w:hint="eastAsia"/>
        </w:rPr>
        <w:t>菜鸟教程</w:t>
      </w:r>
      <w:r>
        <w:rPr>
          <w:rFonts w:hint="eastAsia"/>
        </w:rPr>
        <w:t>", NOW());</w:t>
      </w:r>
      <w:r w:rsidR="0000018B">
        <w:tab/>
      </w:r>
      <w:r w:rsidR="0000018B">
        <w:tab/>
        <w:t>// NOW</w:t>
      </w:r>
      <w:r w:rsidR="0000018B">
        <w:rPr>
          <w:rFonts w:hint="eastAsia"/>
        </w:rPr>
        <w:t>(</w:t>
      </w:r>
      <w:r w:rsidR="0000018B">
        <w:t>) M</w:t>
      </w:r>
      <w:r w:rsidR="0000018B">
        <w:rPr>
          <w:rFonts w:hint="eastAsia"/>
        </w:rPr>
        <w:t>y</w:t>
      </w:r>
      <w:r w:rsidR="0000018B">
        <w:t>SQL</w:t>
      </w:r>
      <w:r w:rsidR="0000018B">
        <w:rPr>
          <w:rFonts w:hint="eastAsia"/>
        </w:rPr>
        <w:t>函数</w:t>
      </w:r>
    </w:p>
    <w:p w14:paraId="55B6BB90" w14:textId="3FBEA5B8" w:rsidR="00C00157" w:rsidRDefault="00CC206D" w:rsidP="0031706A">
      <w:pPr>
        <w:pStyle w:val="a1"/>
        <w:numPr>
          <w:ilvl w:val="0"/>
          <w:numId w:val="44"/>
        </w:numPr>
        <w:ind w:firstLineChars="0"/>
      </w:pPr>
      <w:r w:rsidRPr="00CC206D">
        <w:rPr>
          <w:rFonts w:hint="eastAsia"/>
        </w:rPr>
        <w:t xml:space="preserve">INSERT IGNORE </w:t>
      </w:r>
      <w:r w:rsidRPr="00CC206D">
        <w:rPr>
          <w:rFonts w:hint="eastAsia"/>
        </w:rPr>
        <w:t>如果记录已存在就忽略该指令</w:t>
      </w:r>
    </w:p>
    <w:p w14:paraId="0FE85C90" w14:textId="060145CB" w:rsidR="00CC206D" w:rsidRDefault="00CC206D" w:rsidP="0031706A">
      <w:pPr>
        <w:pStyle w:val="a1"/>
        <w:numPr>
          <w:ilvl w:val="1"/>
          <w:numId w:val="44"/>
        </w:numPr>
        <w:ind w:firstLineChars="0"/>
      </w:pPr>
      <w:r w:rsidRPr="00CC206D">
        <w:rPr>
          <w:rFonts w:hint="eastAsia"/>
        </w:rPr>
        <w:t>INSERT IGNORE INTO students (id, class_id, name, gender, score) VALUES (1, 1, '</w:t>
      </w:r>
      <w:r w:rsidRPr="00CC206D">
        <w:rPr>
          <w:rFonts w:hint="eastAsia"/>
        </w:rPr>
        <w:t>小明</w:t>
      </w:r>
      <w:r w:rsidRPr="00CC206D">
        <w:rPr>
          <w:rFonts w:hint="eastAsia"/>
        </w:rPr>
        <w:t>', 'F', 99);</w:t>
      </w:r>
    </w:p>
    <w:p w14:paraId="2850D315" w14:textId="7D57A11C" w:rsidR="00CC206D" w:rsidRDefault="00CC206D" w:rsidP="0031706A">
      <w:pPr>
        <w:pStyle w:val="a1"/>
        <w:numPr>
          <w:ilvl w:val="0"/>
          <w:numId w:val="44"/>
        </w:numPr>
        <w:ind w:firstLineChars="0"/>
      </w:pPr>
      <w:r w:rsidRPr="00CC206D">
        <w:rPr>
          <w:rFonts w:hint="eastAsia"/>
        </w:rPr>
        <w:t xml:space="preserve">REPLACE INTO </w:t>
      </w:r>
      <w:r w:rsidRPr="00CC206D">
        <w:rPr>
          <w:rFonts w:hint="eastAsia"/>
        </w:rPr>
        <w:t>如果记录已存在，就先删除再插入新的值</w:t>
      </w:r>
    </w:p>
    <w:p w14:paraId="25CCAFE7" w14:textId="7014B04C" w:rsidR="00CC206D" w:rsidRDefault="00CC206D" w:rsidP="0031706A">
      <w:pPr>
        <w:pStyle w:val="a1"/>
        <w:numPr>
          <w:ilvl w:val="1"/>
          <w:numId w:val="44"/>
        </w:numPr>
        <w:ind w:firstLineChars="0"/>
      </w:pPr>
      <w:r w:rsidRPr="00CC206D">
        <w:rPr>
          <w:rFonts w:hint="eastAsia"/>
        </w:rPr>
        <w:t>REPLACE INTO students (id, class_id, name, gender, score) VALUES (1, 1, '</w:t>
      </w:r>
      <w:r w:rsidRPr="00CC206D">
        <w:rPr>
          <w:rFonts w:hint="eastAsia"/>
        </w:rPr>
        <w:t>小明</w:t>
      </w:r>
      <w:r w:rsidRPr="00CC206D">
        <w:rPr>
          <w:rFonts w:hint="eastAsia"/>
        </w:rPr>
        <w:t>', 'F', 99);</w:t>
      </w:r>
    </w:p>
    <w:p w14:paraId="56BE9275" w14:textId="64BC4A72" w:rsidR="00CC206D" w:rsidRDefault="00CC206D" w:rsidP="0031706A">
      <w:pPr>
        <w:pStyle w:val="a1"/>
        <w:numPr>
          <w:ilvl w:val="0"/>
          <w:numId w:val="44"/>
        </w:numPr>
        <w:ind w:firstLineChars="0"/>
      </w:pPr>
      <w:r w:rsidRPr="00CC206D">
        <w:rPr>
          <w:rFonts w:hint="eastAsia"/>
        </w:rPr>
        <w:t xml:space="preserve">INSERT INTO ... ON DUPLICATE KEY UPDATE ...  </w:t>
      </w:r>
      <w:r w:rsidRPr="00CC206D">
        <w:rPr>
          <w:rFonts w:hint="eastAsia"/>
        </w:rPr>
        <w:t>如果记录已存在，就按</w:t>
      </w:r>
      <w:r w:rsidRPr="00CC206D">
        <w:rPr>
          <w:rFonts w:hint="eastAsia"/>
        </w:rPr>
        <w:t>UPDATE</w:t>
      </w:r>
      <w:r w:rsidRPr="00CC206D">
        <w:rPr>
          <w:rFonts w:hint="eastAsia"/>
        </w:rPr>
        <w:t>后面的字段进行更新，否则按</w:t>
      </w:r>
      <w:r w:rsidRPr="00CC206D">
        <w:rPr>
          <w:rFonts w:hint="eastAsia"/>
        </w:rPr>
        <w:t>VALUES</w:t>
      </w:r>
      <w:r w:rsidRPr="00CC206D">
        <w:rPr>
          <w:rFonts w:hint="eastAsia"/>
        </w:rPr>
        <w:t>进行插入</w:t>
      </w:r>
    </w:p>
    <w:p w14:paraId="2680D48D" w14:textId="5180ECFE" w:rsidR="00CC206D" w:rsidRPr="00C00157" w:rsidRDefault="00CC206D" w:rsidP="0031706A">
      <w:pPr>
        <w:pStyle w:val="a1"/>
        <w:numPr>
          <w:ilvl w:val="1"/>
          <w:numId w:val="44"/>
        </w:numPr>
        <w:ind w:firstLineChars="0"/>
      </w:pPr>
      <w:r w:rsidRPr="00CC206D">
        <w:rPr>
          <w:rFonts w:hint="eastAsia"/>
        </w:rPr>
        <w:t>INSERT INTO students (id, class_id, name, gender, score) VALUES (1, 1, '</w:t>
      </w:r>
      <w:r w:rsidRPr="00CC206D">
        <w:rPr>
          <w:rFonts w:hint="eastAsia"/>
        </w:rPr>
        <w:t>小明</w:t>
      </w:r>
      <w:r w:rsidRPr="00CC206D">
        <w:rPr>
          <w:rFonts w:hint="eastAsia"/>
        </w:rPr>
        <w:t>', 'F', 99) ON DUPLICATE KEY UPDATE name='</w:t>
      </w:r>
      <w:r w:rsidRPr="00CC206D">
        <w:rPr>
          <w:rFonts w:hint="eastAsia"/>
        </w:rPr>
        <w:t>小明</w:t>
      </w:r>
      <w:r w:rsidRPr="00CC206D">
        <w:rPr>
          <w:rFonts w:hint="eastAsia"/>
        </w:rPr>
        <w:t>', gender='F', score=99;</w:t>
      </w:r>
    </w:p>
    <w:p w14:paraId="256D8549" w14:textId="53B87BD6" w:rsidR="00C00157" w:rsidRDefault="00C00157" w:rsidP="00C00157">
      <w:pPr>
        <w:pStyle w:val="3"/>
        <w:spacing w:before="156" w:after="156"/>
      </w:pPr>
      <w:bookmarkStart w:id="26" w:name="_Toc42442649"/>
      <w:r>
        <w:rPr>
          <w:rFonts w:hint="eastAsia"/>
        </w:rPr>
        <w:t>查询数据</w:t>
      </w:r>
      <w:bookmarkEnd w:id="26"/>
    </w:p>
    <w:p w14:paraId="6773909D" w14:textId="713D7FD5" w:rsidR="00766281" w:rsidRDefault="00766281" w:rsidP="0031706A">
      <w:pPr>
        <w:pStyle w:val="a1"/>
        <w:numPr>
          <w:ilvl w:val="0"/>
          <w:numId w:val="47"/>
        </w:numPr>
        <w:ind w:firstLineChars="0"/>
      </w:pPr>
      <w:r w:rsidRPr="00766281">
        <w:rPr>
          <w:rFonts w:hint="eastAsia"/>
        </w:rPr>
        <w:t>SELECT column_name1,... FROM table_name [WHERE &lt;</w:t>
      </w:r>
      <w:r w:rsidRPr="00766281">
        <w:rPr>
          <w:rFonts w:hint="eastAsia"/>
        </w:rPr>
        <w:t>条件表达式</w:t>
      </w:r>
      <w:r w:rsidRPr="00766281">
        <w:rPr>
          <w:rFonts w:hint="eastAsia"/>
        </w:rPr>
        <w:t>&gt;]</w:t>
      </w:r>
    </w:p>
    <w:p w14:paraId="5F5DFC72" w14:textId="7A0CBBA6" w:rsidR="00766281" w:rsidRDefault="00766281" w:rsidP="0031706A">
      <w:pPr>
        <w:pStyle w:val="a1"/>
        <w:numPr>
          <w:ilvl w:val="1"/>
          <w:numId w:val="47"/>
        </w:numPr>
        <w:ind w:firstLineChars="0"/>
      </w:pPr>
      <w:r w:rsidRPr="00766281">
        <w:rPr>
          <w:rFonts w:hint="eastAsia"/>
        </w:rPr>
        <w:t xml:space="preserve">* </w:t>
      </w:r>
      <w:r w:rsidRPr="00766281">
        <w:rPr>
          <w:rFonts w:hint="eastAsia"/>
        </w:rPr>
        <w:t>可以代替</w:t>
      </w:r>
      <w:r w:rsidRPr="00766281">
        <w:rPr>
          <w:rFonts w:hint="eastAsia"/>
        </w:rPr>
        <w:t>column_name</w:t>
      </w:r>
      <w:r w:rsidRPr="00766281">
        <w:rPr>
          <w:rFonts w:hint="eastAsia"/>
        </w:rPr>
        <w:t>，指所有字段</w:t>
      </w:r>
    </w:p>
    <w:p w14:paraId="5587C0AC" w14:textId="08472264" w:rsidR="00766281" w:rsidRDefault="00766281" w:rsidP="0031706A">
      <w:pPr>
        <w:pStyle w:val="a1"/>
        <w:numPr>
          <w:ilvl w:val="2"/>
          <w:numId w:val="47"/>
        </w:numPr>
        <w:ind w:firstLineChars="0"/>
      </w:pPr>
      <w:r w:rsidRPr="00766281">
        <w:t>SELECT * FROM table_name;</w:t>
      </w:r>
    </w:p>
    <w:p w14:paraId="0C070547" w14:textId="1FAC5DCA" w:rsidR="00766281" w:rsidRDefault="00766281" w:rsidP="0031706A">
      <w:pPr>
        <w:pStyle w:val="a1"/>
        <w:numPr>
          <w:ilvl w:val="1"/>
          <w:numId w:val="47"/>
        </w:numPr>
        <w:ind w:firstLineChars="0"/>
      </w:pPr>
      <w:r w:rsidRPr="00766281">
        <w:rPr>
          <w:rFonts w:hint="eastAsia"/>
        </w:rPr>
        <w:t>&lt;</w:t>
      </w:r>
      <w:r w:rsidRPr="00766281">
        <w:rPr>
          <w:rFonts w:hint="eastAsia"/>
        </w:rPr>
        <w:t>条件</w:t>
      </w:r>
      <w:r w:rsidRPr="00766281">
        <w:rPr>
          <w:rFonts w:hint="eastAsia"/>
        </w:rPr>
        <w:t>1&gt; AND &lt;</w:t>
      </w:r>
      <w:r w:rsidRPr="00766281">
        <w:rPr>
          <w:rFonts w:hint="eastAsia"/>
        </w:rPr>
        <w:t>条件</w:t>
      </w:r>
      <w:r w:rsidRPr="00766281">
        <w:rPr>
          <w:rFonts w:hint="eastAsia"/>
        </w:rPr>
        <w:t>2&gt;     &lt;</w:t>
      </w:r>
      <w:r w:rsidRPr="00766281">
        <w:rPr>
          <w:rFonts w:hint="eastAsia"/>
        </w:rPr>
        <w:t>条件</w:t>
      </w:r>
      <w:r w:rsidRPr="00766281">
        <w:rPr>
          <w:rFonts w:hint="eastAsia"/>
        </w:rPr>
        <w:t>1&gt; OR &lt;</w:t>
      </w:r>
      <w:r w:rsidRPr="00766281">
        <w:rPr>
          <w:rFonts w:hint="eastAsia"/>
        </w:rPr>
        <w:t>条件</w:t>
      </w:r>
      <w:r w:rsidRPr="00766281">
        <w:rPr>
          <w:rFonts w:hint="eastAsia"/>
        </w:rPr>
        <w:t>2&gt;      NOT &lt;</w:t>
      </w:r>
      <w:r w:rsidRPr="00766281">
        <w:rPr>
          <w:rFonts w:hint="eastAsia"/>
        </w:rPr>
        <w:t>条件</w:t>
      </w:r>
      <w:r w:rsidRPr="00766281">
        <w:rPr>
          <w:rFonts w:hint="eastAsia"/>
        </w:rPr>
        <w:t>&gt;</w:t>
      </w:r>
    </w:p>
    <w:p w14:paraId="3296DE68" w14:textId="0CBC367C" w:rsidR="00766281" w:rsidRDefault="00766281" w:rsidP="0031706A">
      <w:pPr>
        <w:pStyle w:val="a1"/>
        <w:numPr>
          <w:ilvl w:val="2"/>
          <w:numId w:val="47"/>
        </w:numPr>
        <w:ind w:firstLineChars="0"/>
      </w:pPr>
      <w:r w:rsidRPr="00766281">
        <w:t xml:space="preserve">SELECT * FROM students WHERE (score &lt; 80 OR score &gt; 90) AND </w:t>
      </w:r>
      <w:r w:rsidRPr="00766281">
        <w:lastRenderedPageBreak/>
        <w:t>gender = 'M';</w:t>
      </w:r>
    </w:p>
    <w:p w14:paraId="739DA4B1" w14:textId="04123E35" w:rsidR="00766281" w:rsidRDefault="00766281" w:rsidP="0031706A">
      <w:pPr>
        <w:pStyle w:val="a1"/>
        <w:numPr>
          <w:ilvl w:val="1"/>
          <w:numId w:val="47"/>
        </w:numPr>
        <w:ind w:firstLineChars="0"/>
      </w:pPr>
      <w:r w:rsidRPr="00766281">
        <w:rPr>
          <w:rFonts w:hint="eastAsia"/>
        </w:rPr>
        <w:t>字符串比较默认是不区分大小写的，可以使用关键字</w:t>
      </w:r>
      <w:r w:rsidRPr="00766281">
        <w:rPr>
          <w:rFonts w:hint="eastAsia"/>
        </w:rPr>
        <w:t>BINARY</w:t>
      </w:r>
      <w:r w:rsidRPr="00766281">
        <w:rPr>
          <w:rFonts w:hint="eastAsia"/>
        </w:rPr>
        <w:t>指定区分大小写</w:t>
      </w:r>
    </w:p>
    <w:p w14:paraId="4AE9233D" w14:textId="27C7733B" w:rsidR="00766281" w:rsidRDefault="00766281" w:rsidP="0031706A">
      <w:pPr>
        <w:pStyle w:val="a1"/>
        <w:numPr>
          <w:ilvl w:val="2"/>
          <w:numId w:val="47"/>
        </w:numPr>
        <w:ind w:firstLineChars="0"/>
      </w:pPr>
      <w:r w:rsidRPr="00766281">
        <w:t>SELECT * from runoob_tbl WHERE BINARY runoob_author</w:t>
      </w:r>
      <w:r>
        <w:rPr>
          <w:rFonts w:hint="eastAsia"/>
        </w:rPr>
        <w:t xml:space="preserve"> </w:t>
      </w:r>
      <w:r w:rsidRPr="00766281">
        <w:t>=</w:t>
      </w:r>
      <w:r>
        <w:t xml:space="preserve"> </w:t>
      </w:r>
      <w:r w:rsidRPr="00766281">
        <w:t>'RUNOOB.com';</w:t>
      </w:r>
    </w:p>
    <w:p w14:paraId="57009DCB" w14:textId="0FEFAD9A" w:rsidR="00766281" w:rsidRDefault="00766281" w:rsidP="0031706A">
      <w:pPr>
        <w:pStyle w:val="a1"/>
        <w:numPr>
          <w:ilvl w:val="1"/>
          <w:numId w:val="47"/>
        </w:numPr>
        <w:ind w:firstLineChars="0"/>
      </w:pPr>
      <w:r w:rsidRPr="00766281">
        <w:rPr>
          <w:rFonts w:hint="eastAsia"/>
        </w:rPr>
        <w:t xml:space="preserve">IN &lt;value1, value2, ...&gt; </w:t>
      </w:r>
      <w:r w:rsidRPr="00766281">
        <w:rPr>
          <w:rFonts w:hint="eastAsia"/>
        </w:rPr>
        <w:t>枚举</w:t>
      </w:r>
    </w:p>
    <w:p w14:paraId="78E39A20" w14:textId="62B1AA04" w:rsidR="00AA1650" w:rsidRDefault="00AA1650" w:rsidP="0031706A">
      <w:pPr>
        <w:pStyle w:val="a1"/>
        <w:numPr>
          <w:ilvl w:val="2"/>
          <w:numId w:val="47"/>
        </w:numPr>
        <w:ind w:firstLineChars="0"/>
      </w:pPr>
      <w:r w:rsidRPr="00AA1650">
        <w:t>SELECT * FROM students WHERE score IN &lt;60, 70, 80, 90&gt;;</w:t>
      </w:r>
    </w:p>
    <w:p w14:paraId="207DAA01" w14:textId="22E5AFB4" w:rsidR="00AA1650" w:rsidRDefault="00AA1650" w:rsidP="0031706A">
      <w:pPr>
        <w:pStyle w:val="a1"/>
        <w:numPr>
          <w:ilvl w:val="1"/>
          <w:numId w:val="47"/>
        </w:numPr>
        <w:ind w:firstLineChars="0"/>
      </w:pPr>
      <w:r w:rsidRPr="00AA1650">
        <w:t>BETWEEN value1 AND value2     &gt;= value1 AND &lt;= value2</w:t>
      </w:r>
    </w:p>
    <w:p w14:paraId="609256F1" w14:textId="421C68BF" w:rsidR="00AA1650" w:rsidRDefault="00AA1650" w:rsidP="0031706A">
      <w:pPr>
        <w:pStyle w:val="a1"/>
        <w:numPr>
          <w:ilvl w:val="2"/>
          <w:numId w:val="47"/>
        </w:numPr>
        <w:ind w:firstLineChars="0"/>
      </w:pPr>
      <w:r w:rsidRPr="00AA1650">
        <w:t>SELECT * FROM students WHERE score BETWEEN 60 AND 90;</w:t>
      </w:r>
    </w:p>
    <w:p w14:paraId="44D10CD2" w14:textId="5EFD9BF5" w:rsidR="00AA1650" w:rsidRDefault="00F31FA9" w:rsidP="0031706A">
      <w:pPr>
        <w:pStyle w:val="a1"/>
        <w:numPr>
          <w:ilvl w:val="1"/>
          <w:numId w:val="47"/>
        </w:numPr>
        <w:ind w:firstLineChars="0"/>
      </w:pPr>
      <w:r w:rsidRPr="00F31FA9">
        <w:rPr>
          <w:rFonts w:hint="eastAsia"/>
        </w:rPr>
        <w:t>正则匹配</w:t>
      </w:r>
      <w:r w:rsidRPr="00F31FA9">
        <w:rPr>
          <w:rFonts w:hint="eastAsia"/>
        </w:rPr>
        <w:t xml:space="preserve"> LIKE</w:t>
      </w:r>
      <w:r w:rsidRPr="00F31FA9">
        <w:rPr>
          <w:rFonts w:hint="eastAsia"/>
        </w:rPr>
        <w:t>，可以使用</w:t>
      </w:r>
      <w:r w:rsidRPr="00F31FA9">
        <w:rPr>
          <w:rFonts w:hint="eastAsia"/>
        </w:rPr>
        <w:t xml:space="preserve"> % </w:t>
      </w:r>
      <w:r w:rsidRPr="00F31FA9">
        <w:rPr>
          <w:rFonts w:hint="eastAsia"/>
        </w:rPr>
        <w:t>代表任意字符</w:t>
      </w:r>
    </w:p>
    <w:p w14:paraId="4254F785" w14:textId="423D12F4" w:rsidR="00F31FA9" w:rsidRPr="00766281" w:rsidRDefault="00F31FA9" w:rsidP="0031706A">
      <w:pPr>
        <w:pStyle w:val="a1"/>
        <w:numPr>
          <w:ilvl w:val="2"/>
          <w:numId w:val="47"/>
        </w:numPr>
        <w:ind w:firstLineChars="0"/>
      </w:pPr>
      <w:r w:rsidRPr="00F31FA9">
        <w:t>SELECT * from runoob_tbl  WHERE runoob_author LIKE '%COM';</w:t>
      </w:r>
    </w:p>
    <w:p w14:paraId="4989A577" w14:textId="02FBFDC2" w:rsidR="00C00157" w:rsidRDefault="00C00157" w:rsidP="00C00157">
      <w:pPr>
        <w:pStyle w:val="3"/>
        <w:spacing w:before="156" w:after="156"/>
      </w:pPr>
      <w:bookmarkStart w:id="27" w:name="_Toc42442650"/>
      <w:r>
        <w:rPr>
          <w:rFonts w:hint="eastAsia"/>
        </w:rPr>
        <w:t>修改数据</w:t>
      </w:r>
      <w:bookmarkEnd w:id="27"/>
    </w:p>
    <w:p w14:paraId="1842BACB" w14:textId="0DB0C66B" w:rsidR="00604925" w:rsidRDefault="00604925" w:rsidP="0031706A">
      <w:pPr>
        <w:pStyle w:val="a1"/>
        <w:numPr>
          <w:ilvl w:val="0"/>
          <w:numId w:val="46"/>
        </w:numPr>
        <w:ind w:firstLineChars="0"/>
      </w:pPr>
      <w:r w:rsidRPr="00604925">
        <w:rPr>
          <w:rFonts w:hint="eastAsia"/>
        </w:rPr>
        <w:t>UPDATE &lt;</w:t>
      </w:r>
      <w:r w:rsidRPr="00604925">
        <w:rPr>
          <w:rFonts w:hint="eastAsia"/>
        </w:rPr>
        <w:t>表名</w:t>
      </w:r>
      <w:r w:rsidRPr="00604925">
        <w:rPr>
          <w:rFonts w:hint="eastAsia"/>
        </w:rPr>
        <w:t xml:space="preserve">&gt; SET </w:t>
      </w:r>
      <w:r w:rsidRPr="00604925">
        <w:rPr>
          <w:rFonts w:hint="eastAsia"/>
        </w:rPr>
        <w:t>字段</w:t>
      </w:r>
      <w:r w:rsidRPr="00604925">
        <w:rPr>
          <w:rFonts w:hint="eastAsia"/>
        </w:rPr>
        <w:t>1=</w:t>
      </w:r>
      <w:r w:rsidRPr="00604925">
        <w:rPr>
          <w:rFonts w:hint="eastAsia"/>
        </w:rPr>
        <w:t>值</w:t>
      </w:r>
      <w:r w:rsidRPr="00604925">
        <w:rPr>
          <w:rFonts w:hint="eastAsia"/>
        </w:rPr>
        <w:t>1,... WHERE ...;</w:t>
      </w:r>
    </w:p>
    <w:p w14:paraId="3B6D553F" w14:textId="7F88BFE6" w:rsidR="00604925" w:rsidRDefault="00604925" w:rsidP="0031706A">
      <w:pPr>
        <w:pStyle w:val="a1"/>
        <w:numPr>
          <w:ilvl w:val="1"/>
          <w:numId w:val="46"/>
        </w:numPr>
        <w:ind w:firstLineChars="0"/>
      </w:pPr>
      <w:r w:rsidRPr="00604925">
        <w:rPr>
          <w:rFonts w:hint="eastAsia"/>
        </w:rPr>
        <w:t>UPDATE students SET name='</w:t>
      </w:r>
      <w:r w:rsidRPr="00604925">
        <w:rPr>
          <w:rFonts w:hint="eastAsia"/>
        </w:rPr>
        <w:t>大牛</w:t>
      </w:r>
      <w:r w:rsidRPr="00604925">
        <w:rPr>
          <w:rFonts w:hint="eastAsia"/>
        </w:rPr>
        <w:t>', score=66 WHERE id=1;</w:t>
      </w:r>
    </w:p>
    <w:p w14:paraId="3C36C51A" w14:textId="2A78C024" w:rsidR="00604925" w:rsidRPr="00604925" w:rsidRDefault="00604925" w:rsidP="0031706A">
      <w:pPr>
        <w:pStyle w:val="a1"/>
        <w:numPr>
          <w:ilvl w:val="1"/>
          <w:numId w:val="46"/>
        </w:numPr>
        <w:ind w:firstLineChars="0"/>
      </w:pPr>
      <w:r w:rsidRPr="00604925">
        <w:t>UPDATE students SET score=score+10 WHERE score&lt;80;</w:t>
      </w:r>
    </w:p>
    <w:p w14:paraId="43A4274A" w14:textId="5304C3E1" w:rsidR="00C00157" w:rsidRDefault="00C00157" w:rsidP="00C00157">
      <w:pPr>
        <w:pStyle w:val="3"/>
        <w:spacing w:before="156" w:after="156"/>
      </w:pPr>
      <w:bookmarkStart w:id="28" w:name="_Toc42442651"/>
      <w:r>
        <w:rPr>
          <w:rFonts w:hint="eastAsia"/>
        </w:rPr>
        <w:t>删除数据</w:t>
      </w:r>
      <w:bookmarkEnd w:id="28"/>
    </w:p>
    <w:p w14:paraId="78DB802D" w14:textId="05CDFA68" w:rsidR="00604925" w:rsidRDefault="00604925" w:rsidP="0031706A">
      <w:pPr>
        <w:pStyle w:val="a1"/>
        <w:numPr>
          <w:ilvl w:val="0"/>
          <w:numId w:val="45"/>
        </w:numPr>
        <w:ind w:firstLineChars="0"/>
      </w:pPr>
      <w:r w:rsidRPr="00604925">
        <w:rPr>
          <w:rFonts w:hint="eastAsia"/>
        </w:rPr>
        <w:t>DELETE FROM &lt;</w:t>
      </w:r>
      <w:r w:rsidRPr="00604925">
        <w:rPr>
          <w:rFonts w:hint="eastAsia"/>
        </w:rPr>
        <w:t>表名</w:t>
      </w:r>
      <w:r w:rsidRPr="00604925">
        <w:rPr>
          <w:rFonts w:hint="eastAsia"/>
        </w:rPr>
        <w:t>&gt; WHERE ...;</w:t>
      </w:r>
    </w:p>
    <w:p w14:paraId="4A0C1257" w14:textId="6D8F5724" w:rsidR="00604925" w:rsidRDefault="00604925" w:rsidP="0031706A">
      <w:pPr>
        <w:pStyle w:val="a1"/>
        <w:numPr>
          <w:ilvl w:val="1"/>
          <w:numId w:val="45"/>
        </w:numPr>
        <w:ind w:firstLineChars="0"/>
      </w:pPr>
      <w:r w:rsidRPr="00604925">
        <w:t>DELETE FROM students WHERE id&gt;=5 AND id&lt;=7;</w:t>
      </w:r>
    </w:p>
    <w:p w14:paraId="36878AFF" w14:textId="08EC30D5" w:rsidR="00193CB6" w:rsidRDefault="00193CB6" w:rsidP="00193CB6">
      <w:pPr>
        <w:pStyle w:val="2"/>
        <w:spacing w:before="156" w:after="156"/>
      </w:pPr>
      <w:bookmarkStart w:id="29" w:name="_Toc42442652"/>
      <w:r>
        <w:rPr>
          <w:rFonts w:hint="eastAsia"/>
        </w:rPr>
        <w:t>进阶</w:t>
      </w:r>
      <w:bookmarkEnd w:id="29"/>
    </w:p>
    <w:p w14:paraId="2F0EF352" w14:textId="56C3F47F" w:rsidR="00A92225" w:rsidRDefault="00A92225" w:rsidP="00A92225">
      <w:pPr>
        <w:pStyle w:val="3"/>
        <w:spacing w:before="156" w:after="156"/>
      </w:pPr>
      <w:bookmarkStart w:id="30" w:name="_Toc42442653"/>
      <w:r>
        <w:rPr>
          <w:rFonts w:hint="eastAsia"/>
        </w:rPr>
        <w:t>查询结果处理</w:t>
      </w:r>
      <w:bookmarkEnd w:id="30"/>
    </w:p>
    <w:p w14:paraId="50610EDD" w14:textId="527F1076" w:rsidR="00A92225" w:rsidRDefault="00A92225" w:rsidP="0031706A">
      <w:pPr>
        <w:pStyle w:val="a1"/>
        <w:numPr>
          <w:ilvl w:val="0"/>
          <w:numId w:val="48"/>
        </w:numPr>
        <w:ind w:firstLineChars="0"/>
      </w:pPr>
      <w:r w:rsidRPr="00A92225">
        <w:rPr>
          <w:rFonts w:hint="eastAsia"/>
        </w:rPr>
        <w:t>ORDER BY</w:t>
      </w:r>
      <w:r w:rsidRPr="00A92225">
        <w:rPr>
          <w:rFonts w:hint="eastAsia"/>
        </w:rPr>
        <w:t>排序，从低到高，</w:t>
      </w:r>
      <w:r w:rsidRPr="00A92225">
        <w:rPr>
          <w:rFonts w:hint="eastAsia"/>
        </w:rPr>
        <w:t xml:space="preserve">DESC </w:t>
      </w:r>
      <w:r w:rsidRPr="00A92225">
        <w:rPr>
          <w:rFonts w:hint="eastAsia"/>
        </w:rPr>
        <w:t>倒序</w:t>
      </w:r>
    </w:p>
    <w:p w14:paraId="39D44A52" w14:textId="77777777" w:rsidR="00A92225" w:rsidRDefault="00A92225" w:rsidP="0031706A">
      <w:pPr>
        <w:pStyle w:val="a1"/>
        <w:numPr>
          <w:ilvl w:val="1"/>
          <w:numId w:val="48"/>
        </w:numPr>
        <w:ind w:firstLineChars="0"/>
      </w:pPr>
      <w:r>
        <w:t>SELECT id, name, gender, score FROM students ORDER BY score;</w:t>
      </w:r>
    </w:p>
    <w:p w14:paraId="6FA75256" w14:textId="768134B0" w:rsidR="00A92225" w:rsidRDefault="00A92225" w:rsidP="0031706A">
      <w:pPr>
        <w:pStyle w:val="a1"/>
        <w:numPr>
          <w:ilvl w:val="1"/>
          <w:numId w:val="48"/>
        </w:numPr>
        <w:ind w:firstLineChars="0"/>
      </w:pPr>
      <w:r>
        <w:t>SELECT id, name, gender, score FROM students ORDER BY score DESC;</w:t>
      </w:r>
    </w:p>
    <w:p w14:paraId="55CF4843" w14:textId="31DBC5C0" w:rsidR="00A92225" w:rsidRDefault="00A92225" w:rsidP="0031706A">
      <w:pPr>
        <w:pStyle w:val="a1"/>
        <w:numPr>
          <w:ilvl w:val="1"/>
          <w:numId w:val="48"/>
        </w:numPr>
        <w:ind w:firstLineChars="0"/>
      </w:pPr>
      <w:r w:rsidRPr="00A92225">
        <w:t>SELECT id, name, gender, score FROM students ORDER BY score DESC, gender;</w:t>
      </w:r>
      <w:r w:rsidR="00FD2B6C">
        <w:tab/>
      </w:r>
      <w:r w:rsidR="00FD2B6C">
        <w:rPr>
          <w:rFonts w:hint="eastAsia"/>
        </w:rPr>
        <w:t>/</w:t>
      </w:r>
      <w:r w:rsidR="00FD2B6C">
        <w:t xml:space="preserve">/ </w:t>
      </w:r>
      <w:r w:rsidR="00FD2B6C" w:rsidRPr="00FD2B6C">
        <w:rPr>
          <w:rFonts w:hint="eastAsia"/>
        </w:rPr>
        <w:t>多个排序字段，前面字段相同时按照后面字段排序</w:t>
      </w:r>
    </w:p>
    <w:p w14:paraId="13D76669" w14:textId="7B526D5E" w:rsidR="00235F23" w:rsidRDefault="00235F23" w:rsidP="0031706A">
      <w:pPr>
        <w:pStyle w:val="a1"/>
        <w:numPr>
          <w:ilvl w:val="0"/>
          <w:numId w:val="48"/>
        </w:numPr>
        <w:ind w:firstLineChars="0"/>
      </w:pPr>
      <w:r w:rsidRPr="00235F23">
        <w:t>LIMIT N OFFSET M</w:t>
      </w:r>
      <w:r>
        <w:t xml:space="preserve">  </w:t>
      </w:r>
      <w:r w:rsidRPr="00235F23">
        <w:rPr>
          <w:rFonts w:hint="eastAsia"/>
        </w:rPr>
        <w:t>从第</w:t>
      </w:r>
      <w:r w:rsidRPr="00235F23">
        <w:rPr>
          <w:rFonts w:hint="eastAsia"/>
        </w:rPr>
        <w:t>M</w:t>
      </w:r>
      <w:r w:rsidRPr="00235F23">
        <w:rPr>
          <w:rFonts w:hint="eastAsia"/>
        </w:rPr>
        <w:t>条记录开始查询，最多返回</w:t>
      </w:r>
      <w:r w:rsidRPr="00235F23">
        <w:rPr>
          <w:rFonts w:hint="eastAsia"/>
        </w:rPr>
        <w:t>N</w:t>
      </w:r>
      <w:r w:rsidRPr="00235F23">
        <w:rPr>
          <w:rFonts w:hint="eastAsia"/>
        </w:rPr>
        <w:t>条记录</w:t>
      </w:r>
    </w:p>
    <w:p w14:paraId="21E23D3D" w14:textId="1438A386" w:rsidR="00235F23" w:rsidRDefault="00193CB6" w:rsidP="00193CB6">
      <w:pPr>
        <w:pStyle w:val="3"/>
        <w:spacing w:before="156" w:after="156"/>
      </w:pPr>
      <w:bookmarkStart w:id="31" w:name="_Toc42442654"/>
      <w:r>
        <w:rPr>
          <w:rFonts w:hint="eastAsia"/>
        </w:rPr>
        <w:t>聚合函数</w:t>
      </w:r>
      <w:bookmarkEnd w:id="31"/>
    </w:p>
    <w:p w14:paraId="5BE6182E" w14:textId="378F2282" w:rsidR="00193CB6" w:rsidRDefault="00193CB6" w:rsidP="00193CB6">
      <w:pPr>
        <w:pStyle w:val="a1"/>
        <w:ind w:firstLine="360"/>
      </w:pPr>
      <w:r w:rsidRPr="00193CB6">
        <w:t>COUNT()</w:t>
      </w:r>
      <w:r>
        <w:rPr>
          <w:rFonts w:hint="eastAsia"/>
        </w:rPr>
        <w:t>、</w:t>
      </w:r>
      <w:r w:rsidRPr="00193CB6">
        <w:t>SUM()</w:t>
      </w:r>
      <w:r>
        <w:rPr>
          <w:rFonts w:hint="eastAsia"/>
        </w:rPr>
        <w:t>、</w:t>
      </w:r>
      <w:r w:rsidRPr="00193CB6">
        <w:t>AVG()</w:t>
      </w:r>
      <w:r>
        <w:rPr>
          <w:rFonts w:hint="eastAsia"/>
        </w:rPr>
        <w:t>、</w:t>
      </w:r>
      <w:r w:rsidRPr="00193CB6">
        <w:t>MAX()</w:t>
      </w:r>
      <w:r>
        <w:rPr>
          <w:rFonts w:hint="eastAsia"/>
        </w:rPr>
        <w:t>、</w:t>
      </w:r>
      <w:r w:rsidRPr="00193CB6">
        <w:t>MIN()</w:t>
      </w:r>
    </w:p>
    <w:p w14:paraId="75B6CE4A" w14:textId="77777777" w:rsidR="00193CB6" w:rsidRDefault="00193CB6" w:rsidP="0031706A">
      <w:pPr>
        <w:pStyle w:val="a1"/>
        <w:numPr>
          <w:ilvl w:val="0"/>
          <w:numId w:val="49"/>
        </w:numPr>
        <w:ind w:firstLineChars="0"/>
      </w:pPr>
      <w:r>
        <w:lastRenderedPageBreak/>
        <w:t>SELECT COUNT(*) FROM students;</w:t>
      </w:r>
    </w:p>
    <w:p w14:paraId="092BB9DC" w14:textId="01F2C520" w:rsidR="00193CB6" w:rsidRDefault="00193CB6" w:rsidP="0031706A">
      <w:pPr>
        <w:pStyle w:val="a1"/>
        <w:numPr>
          <w:ilvl w:val="1"/>
          <w:numId w:val="49"/>
        </w:numPr>
        <w:ind w:firstLineChars="0"/>
      </w:pPr>
      <w:r>
        <w:rPr>
          <w:rFonts w:hint="eastAsia"/>
        </w:rPr>
        <w:t xml:space="preserve">SELECT COUNT(*) num FROM students;  </w:t>
      </w:r>
      <w:r>
        <w:t xml:space="preserve">// </w:t>
      </w:r>
      <w:r>
        <w:rPr>
          <w:rFonts w:hint="eastAsia"/>
        </w:rPr>
        <w:t>设置返回结果的</w:t>
      </w:r>
      <w:r>
        <w:rPr>
          <w:rFonts w:hint="eastAsia"/>
        </w:rPr>
        <w:t>column name</w:t>
      </w:r>
      <w:r>
        <w:rPr>
          <w:rFonts w:hint="eastAsia"/>
        </w:rPr>
        <w:t>为</w:t>
      </w:r>
      <w:r>
        <w:rPr>
          <w:rFonts w:hint="eastAsia"/>
        </w:rPr>
        <w:t>num</w:t>
      </w:r>
    </w:p>
    <w:p w14:paraId="59811F16" w14:textId="7B44B476" w:rsidR="00193CB6" w:rsidRDefault="00193CB6" w:rsidP="0031706A">
      <w:pPr>
        <w:pStyle w:val="a1"/>
        <w:numPr>
          <w:ilvl w:val="0"/>
          <w:numId w:val="49"/>
        </w:numPr>
        <w:ind w:firstLineChars="0"/>
      </w:pPr>
      <w:r w:rsidRPr="00193CB6">
        <w:t>SELECT AVG(score) average FROM students WHERE gender = 'M';</w:t>
      </w:r>
    </w:p>
    <w:p w14:paraId="15CBFF97" w14:textId="7266C85C" w:rsidR="00193CB6" w:rsidRDefault="00193CB6" w:rsidP="0031706A">
      <w:pPr>
        <w:pStyle w:val="a1"/>
        <w:numPr>
          <w:ilvl w:val="0"/>
          <w:numId w:val="49"/>
        </w:numPr>
        <w:ind w:firstLineChars="0"/>
      </w:pPr>
      <w:r w:rsidRPr="00193CB6">
        <w:t>SELECT CEILING(COUNT(*) / 3) FROM students;</w:t>
      </w:r>
    </w:p>
    <w:p w14:paraId="6C2157D9" w14:textId="0469CF5F" w:rsidR="00193CB6" w:rsidRDefault="00193CB6" w:rsidP="0031706A">
      <w:pPr>
        <w:pStyle w:val="a1"/>
        <w:numPr>
          <w:ilvl w:val="1"/>
          <w:numId w:val="49"/>
        </w:numPr>
        <w:ind w:firstLineChars="0"/>
      </w:pPr>
      <w:r w:rsidRPr="00193CB6">
        <w:rPr>
          <w:rFonts w:hint="eastAsia"/>
        </w:rPr>
        <w:t>查询到的结果也可以进行运算，</w:t>
      </w:r>
      <w:r w:rsidRPr="00193CB6">
        <w:rPr>
          <w:rFonts w:hint="eastAsia"/>
        </w:rPr>
        <w:t>CEILING()</w:t>
      </w:r>
      <w:r w:rsidRPr="00193CB6">
        <w:rPr>
          <w:rFonts w:hint="eastAsia"/>
        </w:rPr>
        <w:t>向上取整</w:t>
      </w:r>
      <w:r>
        <w:rPr>
          <w:rFonts w:hint="eastAsia"/>
        </w:rPr>
        <w:t>，</w:t>
      </w:r>
      <w:r w:rsidRPr="00193CB6">
        <w:rPr>
          <w:rFonts w:hint="eastAsia"/>
        </w:rPr>
        <w:t xml:space="preserve">FLOOR() </w:t>
      </w:r>
      <w:r w:rsidRPr="00193CB6">
        <w:rPr>
          <w:rFonts w:hint="eastAsia"/>
        </w:rPr>
        <w:t>向下取整</w:t>
      </w:r>
    </w:p>
    <w:p w14:paraId="6A451187" w14:textId="7E9E6DFE" w:rsidR="00905231" w:rsidRDefault="00905231" w:rsidP="00905231">
      <w:pPr>
        <w:pStyle w:val="3"/>
        <w:spacing w:before="156" w:after="156"/>
      </w:pPr>
      <w:bookmarkStart w:id="32" w:name="_Toc42442655"/>
      <w:r>
        <w:rPr>
          <w:rFonts w:hint="eastAsia"/>
        </w:rPr>
        <w:t>分组</w:t>
      </w:r>
      <w:bookmarkEnd w:id="32"/>
    </w:p>
    <w:p w14:paraId="1EEE934D" w14:textId="4540F902" w:rsidR="00905231" w:rsidRDefault="00E87D76" w:rsidP="0031706A">
      <w:pPr>
        <w:pStyle w:val="a1"/>
        <w:numPr>
          <w:ilvl w:val="0"/>
          <w:numId w:val="50"/>
        </w:numPr>
        <w:ind w:firstLineChars="0"/>
      </w:pPr>
      <w:r w:rsidRPr="00E87D76">
        <w:t>SELECT class_id, COUNT(*) num FROM students GROUP BY class_id;</w:t>
      </w:r>
    </w:p>
    <w:p w14:paraId="689D93B2" w14:textId="6BD11720" w:rsidR="00E87D76" w:rsidRDefault="00E87D76" w:rsidP="0031706A">
      <w:pPr>
        <w:pStyle w:val="a1"/>
        <w:numPr>
          <w:ilvl w:val="0"/>
          <w:numId w:val="50"/>
        </w:numPr>
        <w:ind w:firstLineChars="0"/>
      </w:pPr>
      <w:r w:rsidRPr="00E87D76">
        <w:t>SELECT class_id, AVG(score) FROM students GROUP BY class_id ORDER BY AVG(score);</w:t>
      </w:r>
    </w:p>
    <w:p w14:paraId="4F7107CE" w14:textId="1DFF95AF" w:rsidR="00E87D76" w:rsidRDefault="00E87D76" w:rsidP="0031706A">
      <w:pPr>
        <w:pStyle w:val="a1"/>
        <w:numPr>
          <w:ilvl w:val="1"/>
          <w:numId w:val="50"/>
        </w:numPr>
        <w:ind w:firstLineChars="0"/>
      </w:pPr>
      <w:r w:rsidRPr="00E87D76">
        <w:rPr>
          <w:rFonts w:hint="eastAsia"/>
        </w:rPr>
        <w:t>关键词的顺序：</w:t>
      </w:r>
      <w:r w:rsidRPr="00E87D76">
        <w:rPr>
          <w:rFonts w:hint="eastAsia"/>
        </w:rPr>
        <w:t xml:space="preserve"> WHERE &gt; GROUP BY &gt; ORDER BY</w:t>
      </w:r>
    </w:p>
    <w:p w14:paraId="2BC97D1A" w14:textId="54AEF4AB" w:rsidR="00E87D76" w:rsidRDefault="00E87D76" w:rsidP="0031706A">
      <w:pPr>
        <w:pStyle w:val="a1"/>
        <w:numPr>
          <w:ilvl w:val="0"/>
          <w:numId w:val="50"/>
        </w:numPr>
        <w:ind w:firstLineChars="0"/>
      </w:pPr>
      <w:r w:rsidRPr="00E87D76">
        <w:t>SELECT class_id, gender, COUNT(*) num FROM students GROUP BY class_id, gender;</w:t>
      </w:r>
    </w:p>
    <w:p w14:paraId="56ED3496" w14:textId="51BCD639" w:rsidR="00E87D76" w:rsidRDefault="00E87D76" w:rsidP="0031706A">
      <w:pPr>
        <w:pStyle w:val="a1"/>
        <w:numPr>
          <w:ilvl w:val="1"/>
          <w:numId w:val="50"/>
        </w:numPr>
        <w:ind w:firstLineChars="0"/>
      </w:pPr>
      <w:r w:rsidRPr="00E87D76">
        <w:rPr>
          <w:rFonts w:hint="eastAsia"/>
        </w:rPr>
        <w:t>可以使用多个列进行分组，组数</w:t>
      </w:r>
      <w:r w:rsidRPr="00E87D76">
        <w:rPr>
          <w:rFonts w:hint="eastAsia"/>
        </w:rPr>
        <w:t xml:space="preserve"> = </w:t>
      </w:r>
      <w:r w:rsidRPr="00E87D76">
        <w:rPr>
          <w:rFonts w:hint="eastAsia"/>
        </w:rPr>
        <w:t>列</w:t>
      </w:r>
      <w:r w:rsidRPr="00E87D76">
        <w:rPr>
          <w:rFonts w:hint="eastAsia"/>
        </w:rPr>
        <w:t>1</w:t>
      </w:r>
      <w:r w:rsidRPr="00E87D76">
        <w:rPr>
          <w:rFonts w:hint="eastAsia"/>
        </w:rPr>
        <w:t>取值个数</w:t>
      </w:r>
      <w:r w:rsidRPr="00E87D76">
        <w:rPr>
          <w:rFonts w:hint="eastAsia"/>
        </w:rPr>
        <w:t xml:space="preserve"> * </w:t>
      </w:r>
      <w:r w:rsidRPr="00E87D76">
        <w:rPr>
          <w:rFonts w:hint="eastAsia"/>
        </w:rPr>
        <w:t>列</w:t>
      </w:r>
      <w:r w:rsidRPr="00E87D76">
        <w:rPr>
          <w:rFonts w:hint="eastAsia"/>
        </w:rPr>
        <w:t>2</w:t>
      </w:r>
      <w:r w:rsidRPr="00E87D76">
        <w:rPr>
          <w:rFonts w:hint="eastAsia"/>
        </w:rPr>
        <w:t>取值个数</w:t>
      </w:r>
      <w:r w:rsidRPr="00E87D76">
        <w:rPr>
          <w:rFonts w:hint="eastAsia"/>
        </w:rPr>
        <w:t xml:space="preserve"> * ...</w:t>
      </w:r>
    </w:p>
    <w:p w14:paraId="547330A2" w14:textId="64D92E74" w:rsidR="008F5A63" w:rsidRDefault="008F5A63" w:rsidP="008F5A63">
      <w:pPr>
        <w:pStyle w:val="3"/>
        <w:spacing w:before="156" w:after="156"/>
      </w:pPr>
      <w:bookmarkStart w:id="33" w:name="_Toc42442656"/>
      <w:r>
        <w:rPr>
          <w:rFonts w:hint="eastAsia"/>
        </w:rPr>
        <w:t>多表查询</w:t>
      </w:r>
      <w:bookmarkEnd w:id="33"/>
    </w:p>
    <w:p w14:paraId="7AD8005D" w14:textId="70641A5D" w:rsidR="008F5A63" w:rsidRDefault="008F5A63" w:rsidP="0031706A">
      <w:pPr>
        <w:pStyle w:val="a1"/>
        <w:numPr>
          <w:ilvl w:val="0"/>
          <w:numId w:val="51"/>
        </w:numPr>
        <w:ind w:firstLineChars="0"/>
      </w:pPr>
      <w:r w:rsidRPr="008F5A63">
        <w:t>SELECT * FROM students, classes;</w:t>
      </w:r>
    </w:p>
    <w:p w14:paraId="4B545B78" w14:textId="114F24B8" w:rsidR="008F5A63" w:rsidRDefault="008F5A63" w:rsidP="0031706A">
      <w:pPr>
        <w:pStyle w:val="a1"/>
        <w:numPr>
          <w:ilvl w:val="1"/>
          <w:numId w:val="51"/>
        </w:numPr>
        <w:ind w:firstLineChars="0"/>
      </w:pPr>
      <w:r w:rsidRPr="008F5A63">
        <w:rPr>
          <w:rFonts w:hint="eastAsia"/>
        </w:rPr>
        <w:t>每个表中的每行数据和另外一个表的每行数据拼接在一起</w:t>
      </w:r>
    </w:p>
    <w:p w14:paraId="6E170AB1" w14:textId="77777777" w:rsidR="008F5A63" w:rsidRDefault="008F5A63" w:rsidP="0031706A">
      <w:pPr>
        <w:pStyle w:val="a1"/>
        <w:numPr>
          <w:ilvl w:val="1"/>
          <w:numId w:val="51"/>
        </w:numPr>
        <w:ind w:firstLineChars="0"/>
      </w:pPr>
      <w:r>
        <w:rPr>
          <w:rFonts w:hint="eastAsia"/>
        </w:rPr>
        <w:t>行数</w:t>
      </w:r>
      <w:r>
        <w:rPr>
          <w:rFonts w:hint="eastAsia"/>
        </w:rPr>
        <w:t xml:space="preserve"> =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行数</w:t>
      </w:r>
      <w:r>
        <w:rPr>
          <w:rFonts w:hint="eastAsia"/>
        </w:rPr>
        <w:t xml:space="preserve"> *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行数</w:t>
      </w:r>
    </w:p>
    <w:p w14:paraId="24406449" w14:textId="0D5B2879" w:rsidR="008F5A63" w:rsidRDefault="008F5A63" w:rsidP="0031706A">
      <w:pPr>
        <w:pStyle w:val="a1"/>
        <w:numPr>
          <w:ilvl w:val="1"/>
          <w:numId w:val="51"/>
        </w:numPr>
        <w:ind w:firstLineChars="0"/>
      </w:pPr>
      <w:r>
        <w:rPr>
          <w:rFonts w:hint="eastAsia"/>
        </w:rPr>
        <w:t>列数</w:t>
      </w:r>
      <w:r>
        <w:rPr>
          <w:rFonts w:hint="eastAsia"/>
        </w:rPr>
        <w:t xml:space="preserve"> =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列数</w:t>
      </w:r>
      <w:r>
        <w:rPr>
          <w:rFonts w:hint="eastAsia"/>
        </w:rPr>
        <w:t xml:space="preserve"> +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列数</w:t>
      </w:r>
    </w:p>
    <w:p w14:paraId="53928CB2" w14:textId="295D854A" w:rsidR="008F5A63" w:rsidRDefault="008F5A63" w:rsidP="0031706A">
      <w:pPr>
        <w:pStyle w:val="a1"/>
        <w:numPr>
          <w:ilvl w:val="0"/>
          <w:numId w:val="51"/>
        </w:numPr>
        <w:ind w:firstLineChars="0"/>
      </w:pPr>
      <w:r>
        <w:t>SELECT</w:t>
      </w:r>
      <w:r>
        <w:rPr>
          <w:rFonts w:hint="eastAsia"/>
        </w:rPr>
        <w:t xml:space="preserve"> s.id sid, </w:t>
      </w:r>
      <w:r>
        <w:t>s.name,</w:t>
      </w:r>
      <w:r>
        <w:rPr>
          <w:rFonts w:hint="eastAsia"/>
        </w:rPr>
        <w:t xml:space="preserve"> </w:t>
      </w:r>
      <w:r>
        <w:t>s.gender,</w:t>
      </w:r>
      <w:r>
        <w:rPr>
          <w:rFonts w:hint="eastAsia"/>
        </w:rPr>
        <w:t xml:space="preserve"> </w:t>
      </w:r>
      <w:r>
        <w:t>s.score,</w:t>
      </w:r>
      <w:r>
        <w:rPr>
          <w:rFonts w:hint="eastAsia"/>
        </w:rPr>
        <w:t xml:space="preserve"> c.id cid,</w:t>
      </w:r>
      <w:r>
        <w:t xml:space="preserve"> c.name cname</w:t>
      </w:r>
      <w:r>
        <w:rPr>
          <w:rFonts w:hint="eastAsia"/>
        </w:rPr>
        <w:t xml:space="preserve"> </w:t>
      </w:r>
      <w:r>
        <w:t>FROM students s, classes c;</w:t>
      </w:r>
    </w:p>
    <w:p w14:paraId="03CF25ED" w14:textId="2416B4CF" w:rsidR="008F5A63" w:rsidRDefault="008F5A63" w:rsidP="0031706A">
      <w:pPr>
        <w:pStyle w:val="a1"/>
        <w:numPr>
          <w:ilvl w:val="1"/>
          <w:numId w:val="51"/>
        </w:numPr>
        <w:ind w:firstLineChars="0"/>
      </w:pPr>
      <w:r>
        <w:rPr>
          <w:rFonts w:hint="eastAsia"/>
        </w:rPr>
        <w:t>s.id sid</w:t>
      </w:r>
      <w:r>
        <w:t xml:space="preserve">   </w:t>
      </w:r>
      <w:r>
        <w:rPr>
          <w:rFonts w:hint="eastAsia"/>
        </w:rPr>
        <w:t>重命名为</w:t>
      </w:r>
      <w:r>
        <w:rPr>
          <w:rFonts w:hint="eastAsia"/>
        </w:rPr>
        <w:t>s</w:t>
      </w:r>
      <w:r>
        <w:t>id</w:t>
      </w:r>
    </w:p>
    <w:p w14:paraId="535CC77A" w14:textId="79042BA9" w:rsidR="008F5A63" w:rsidRDefault="008F5A63" w:rsidP="0031706A">
      <w:pPr>
        <w:pStyle w:val="a1"/>
        <w:numPr>
          <w:ilvl w:val="0"/>
          <w:numId w:val="51"/>
        </w:numPr>
        <w:ind w:firstLineChars="0"/>
      </w:pPr>
      <w:r>
        <w:t>SELECT</w:t>
      </w:r>
      <w:r>
        <w:rPr>
          <w:rFonts w:hint="eastAsia"/>
        </w:rPr>
        <w:t xml:space="preserve"> s.id sid, </w:t>
      </w:r>
      <w:r>
        <w:t>s.name,</w:t>
      </w:r>
      <w:r>
        <w:rPr>
          <w:rFonts w:hint="eastAsia"/>
        </w:rPr>
        <w:t xml:space="preserve"> </w:t>
      </w:r>
      <w:r>
        <w:t>s.gender,</w:t>
      </w:r>
      <w:r>
        <w:rPr>
          <w:rFonts w:hint="eastAsia"/>
        </w:rPr>
        <w:t xml:space="preserve"> </w:t>
      </w:r>
      <w:r>
        <w:t>s.score,</w:t>
      </w:r>
      <w:r>
        <w:rPr>
          <w:rFonts w:hint="eastAsia"/>
        </w:rPr>
        <w:t xml:space="preserve"> c.id cid,</w:t>
      </w:r>
      <w:r>
        <w:t xml:space="preserve"> c.name cname</w:t>
      </w:r>
      <w:r>
        <w:rPr>
          <w:rFonts w:hint="eastAsia"/>
        </w:rPr>
        <w:t xml:space="preserve"> </w:t>
      </w:r>
      <w:r>
        <w:t xml:space="preserve">FROM students s, classes c </w:t>
      </w:r>
      <w:r w:rsidRPr="008F5A63">
        <w:t>WHERE s.gender = 'M' AND c.id = 1</w:t>
      </w:r>
      <w:r>
        <w:t>;</w:t>
      </w:r>
    </w:p>
    <w:p w14:paraId="300BF200" w14:textId="0FEF68DC" w:rsidR="008F5A63" w:rsidRDefault="008F5A63" w:rsidP="008F5A63">
      <w:pPr>
        <w:pStyle w:val="3"/>
        <w:spacing w:before="156" w:after="156"/>
      </w:pPr>
      <w:bookmarkStart w:id="34" w:name="_Toc42442657"/>
      <w:r>
        <w:rPr>
          <w:rFonts w:hint="eastAsia"/>
        </w:rPr>
        <w:t>连接查询</w:t>
      </w:r>
      <w:bookmarkEnd w:id="34"/>
    </w:p>
    <w:p w14:paraId="6E9681EE" w14:textId="74D3032B" w:rsidR="008F5A63" w:rsidRDefault="008F5A63" w:rsidP="0031706A">
      <w:pPr>
        <w:pStyle w:val="a1"/>
        <w:numPr>
          <w:ilvl w:val="0"/>
          <w:numId w:val="52"/>
        </w:numPr>
        <w:ind w:firstLineChars="0"/>
      </w:pPr>
      <w:r w:rsidRPr="008F5A63">
        <w:t>SELECT s.id, s.name, s.class_id, c.name class_name, s.gender, s.score</w:t>
      </w:r>
    </w:p>
    <w:p w14:paraId="5E2D7CC2" w14:textId="5C372C17" w:rsidR="008F5A63" w:rsidRDefault="008F5A63" w:rsidP="008F5A63">
      <w:pPr>
        <w:pStyle w:val="a1"/>
        <w:ind w:left="780" w:firstLineChars="0" w:firstLine="0"/>
      </w:pPr>
      <w:r w:rsidRPr="008F5A63">
        <w:rPr>
          <w:rFonts w:hint="eastAsia"/>
        </w:rPr>
        <w:t xml:space="preserve">FROM students s             </w:t>
      </w:r>
      <w:r>
        <w:rPr>
          <w:rFonts w:hint="eastAsia"/>
        </w:rPr>
        <w:t>/</w:t>
      </w:r>
      <w:r>
        <w:t>/</w:t>
      </w:r>
      <w:r w:rsidRPr="008F5A63">
        <w:rPr>
          <w:rFonts w:hint="eastAsia"/>
        </w:rPr>
        <w:t>主表</w:t>
      </w:r>
    </w:p>
    <w:p w14:paraId="4BA3474C" w14:textId="1C4E08C6" w:rsidR="008F5A63" w:rsidRDefault="008F5A63" w:rsidP="008F5A63">
      <w:pPr>
        <w:pStyle w:val="a1"/>
        <w:ind w:left="780" w:firstLineChars="0" w:firstLine="0"/>
      </w:pPr>
      <w:r w:rsidRPr="008F5A63">
        <w:rPr>
          <w:rFonts w:hint="eastAsia"/>
        </w:rPr>
        <w:t xml:space="preserve">INNER JOIN classes c        </w:t>
      </w:r>
      <w:r>
        <w:t>//</w:t>
      </w:r>
      <w:r w:rsidRPr="008F5A63">
        <w:rPr>
          <w:rFonts w:hint="eastAsia"/>
        </w:rPr>
        <w:t>连接表</w:t>
      </w:r>
    </w:p>
    <w:p w14:paraId="78B34C33" w14:textId="7227B52D" w:rsidR="008F5A63" w:rsidRDefault="008F5A63" w:rsidP="008F5A63">
      <w:pPr>
        <w:pStyle w:val="a1"/>
        <w:ind w:left="780" w:firstLineChars="0" w:firstLine="0"/>
      </w:pPr>
      <w:r w:rsidRPr="008F5A63">
        <w:rPr>
          <w:rFonts w:hint="eastAsia"/>
        </w:rPr>
        <w:lastRenderedPageBreak/>
        <w:t xml:space="preserve">ON s.class_id = c.id;       </w:t>
      </w:r>
      <w:r w:rsidRPr="008F5A63">
        <w:rPr>
          <w:rFonts w:hint="eastAsia"/>
        </w:rPr>
        <w:t>连接条件</w:t>
      </w:r>
    </w:p>
    <w:p w14:paraId="4A998ACC" w14:textId="361D153A" w:rsidR="008F5A63" w:rsidRDefault="008F5A63" w:rsidP="0031706A">
      <w:pPr>
        <w:pStyle w:val="a1"/>
        <w:numPr>
          <w:ilvl w:val="0"/>
          <w:numId w:val="52"/>
        </w:numPr>
        <w:ind w:firstLineChars="0"/>
      </w:pPr>
      <w:r>
        <w:rPr>
          <w:rFonts w:hint="eastAsia"/>
        </w:rPr>
        <w:t xml:space="preserve">INNER JOIN 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只返回同时存在于两张表的行数据</w:t>
      </w:r>
    </w:p>
    <w:p w14:paraId="7F6EA134" w14:textId="14C41429" w:rsidR="008F5A63" w:rsidRDefault="008F5A63" w:rsidP="008F5A63">
      <w:pPr>
        <w:pStyle w:val="a1"/>
        <w:ind w:left="720" w:firstLineChars="0" w:firstLine="60"/>
      </w:pPr>
      <w:r>
        <w:rPr>
          <w:rFonts w:hint="eastAsia"/>
        </w:rPr>
        <w:t xml:space="preserve">RIGHT OUTER JOIN    </w:t>
      </w:r>
      <w:r>
        <w:tab/>
      </w:r>
      <w:r>
        <w:rPr>
          <w:rFonts w:hint="eastAsia"/>
        </w:rPr>
        <w:t>返回右表存在的行</w:t>
      </w:r>
    </w:p>
    <w:p w14:paraId="785E79DA" w14:textId="0FAB84AE" w:rsidR="008F5A63" w:rsidRDefault="008F5A63" w:rsidP="008F5A63">
      <w:pPr>
        <w:pStyle w:val="a1"/>
        <w:ind w:left="780" w:firstLineChars="0" w:firstLine="0"/>
      </w:pPr>
      <w:r>
        <w:rPr>
          <w:rFonts w:hint="eastAsia"/>
        </w:rPr>
        <w:t xml:space="preserve">LEFT OUTER JOIN   </w:t>
      </w:r>
      <w:r>
        <w:tab/>
      </w:r>
      <w:r>
        <w:tab/>
      </w:r>
      <w:r>
        <w:rPr>
          <w:rFonts w:hint="eastAsia"/>
        </w:rPr>
        <w:t>返回左表存在的行</w:t>
      </w:r>
    </w:p>
    <w:p w14:paraId="2654E5DE" w14:textId="18F0C6D5" w:rsidR="000749F0" w:rsidRDefault="000749F0" w:rsidP="000749F0">
      <w:pPr>
        <w:pStyle w:val="2"/>
        <w:spacing w:before="156" w:after="156"/>
      </w:pPr>
      <w:bookmarkStart w:id="35" w:name="_Toc42442658"/>
      <w:r>
        <w:rPr>
          <w:rFonts w:hint="eastAsia"/>
        </w:rPr>
        <w:t>存储引擎</w:t>
      </w:r>
      <w:bookmarkEnd w:id="35"/>
    </w:p>
    <w:p w14:paraId="6808940C" w14:textId="2C2472D1" w:rsidR="000749F0" w:rsidRPr="000749F0" w:rsidRDefault="000749F0" w:rsidP="000749F0">
      <w:pPr>
        <w:pStyle w:val="3"/>
        <w:spacing w:before="156" w:after="156"/>
      </w:pPr>
      <w:bookmarkStart w:id="36" w:name="_Toc42442659"/>
      <w:r>
        <w:rPr>
          <w:rFonts w:hint="eastAsia"/>
        </w:rPr>
        <w:t>介绍</w:t>
      </w:r>
      <w:bookmarkEnd w:id="36"/>
    </w:p>
    <w:p w14:paraId="220333EA" w14:textId="77777777" w:rsidR="000749F0" w:rsidRDefault="000749F0" w:rsidP="000749F0">
      <w:pPr>
        <w:pStyle w:val="a1"/>
        <w:ind w:firstLine="360"/>
      </w:pPr>
      <w:r>
        <w:rPr>
          <w:rFonts w:hint="eastAsia"/>
        </w:rPr>
        <w:t>My</w:t>
      </w:r>
      <w:r>
        <w:t>SQL</w:t>
      </w:r>
      <w:r>
        <w:rPr>
          <w:rFonts w:hint="eastAsia"/>
        </w:rPr>
        <w:t>支持两种存储引擎</w:t>
      </w:r>
      <w:r w:rsidRPr="00F1793B">
        <w:rPr>
          <w:rFonts w:hint="eastAsia"/>
        </w:rPr>
        <w:t>MyISAM</w:t>
      </w:r>
      <w:r w:rsidRPr="00F1793B">
        <w:rPr>
          <w:rFonts w:hint="eastAsia"/>
        </w:rPr>
        <w:t>和</w:t>
      </w:r>
      <w:r w:rsidRPr="00F1793B">
        <w:rPr>
          <w:rFonts w:hint="eastAsia"/>
        </w:rPr>
        <w:t>InnoDB</w:t>
      </w:r>
      <w:r>
        <w:rPr>
          <w:rFonts w:hint="eastAsia"/>
        </w:rPr>
        <w:t>，目前默认采用的是</w:t>
      </w:r>
      <w:r w:rsidRPr="00F1793B">
        <w:rPr>
          <w:rFonts w:hint="eastAsia"/>
        </w:rPr>
        <w:t>InnoDB</w:t>
      </w:r>
    </w:p>
    <w:p w14:paraId="6FEB6FAC" w14:textId="77777777" w:rsidR="000749F0" w:rsidRDefault="000749F0" w:rsidP="0031706A">
      <w:pPr>
        <w:pStyle w:val="a1"/>
        <w:numPr>
          <w:ilvl w:val="0"/>
          <w:numId w:val="53"/>
        </w:numPr>
        <w:ind w:firstLineChars="0"/>
      </w:pPr>
      <w:r w:rsidRPr="00F1793B">
        <w:rPr>
          <w:rFonts w:hint="eastAsia"/>
        </w:rPr>
        <w:t>MyISAM</w:t>
      </w:r>
      <w:r>
        <w:rPr>
          <w:rFonts w:hint="eastAsia"/>
        </w:rPr>
        <w:t>采用表级锁，不支持事务；</w:t>
      </w:r>
      <w:r w:rsidRPr="00F1793B">
        <w:rPr>
          <w:rFonts w:hint="eastAsia"/>
        </w:rPr>
        <w:t>InnoDB</w:t>
      </w:r>
      <w:r>
        <w:rPr>
          <w:rFonts w:hint="eastAsia"/>
        </w:rPr>
        <w:t>采用行级锁，支持事务，支持外键，</w:t>
      </w:r>
      <w:r w:rsidRPr="00F1793B">
        <w:rPr>
          <w:rFonts w:hint="eastAsia"/>
        </w:rPr>
        <w:t>具有提交、回滚和崩溃恢复能力</w:t>
      </w:r>
      <w:r>
        <w:rPr>
          <w:rFonts w:hint="eastAsia"/>
        </w:rPr>
        <w:t>。</w:t>
      </w:r>
    </w:p>
    <w:p w14:paraId="36280741" w14:textId="77777777" w:rsidR="000749F0" w:rsidRDefault="000749F0" w:rsidP="0031706A">
      <w:pPr>
        <w:pStyle w:val="a1"/>
        <w:numPr>
          <w:ilvl w:val="0"/>
          <w:numId w:val="53"/>
        </w:numPr>
        <w:ind w:firstLineChars="0"/>
      </w:pPr>
      <w:r w:rsidRPr="00F1793B">
        <w:rPr>
          <w:rFonts w:hint="eastAsia"/>
        </w:rPr>
        <w:t>InnoDB</w:t>
      </w:r>
      <w:r w:rsidRPr="00F1793B">
        <w:rPr>
          <w:rFonts w:hint="eastAsia"/>
        </w:rPr>
        <w:t>的</w:t>
      </w:r>
      <w:r w:rsidRPr="00F1793B">
        <w:rPr>
          <w:rFonts w:hint="eastAsia"/>
        </w:rPr>
        <w:t>AUTOCOMMIT</w:t>
      </w:r>
      <w:r w:rsidRPr="00F1793B">
        <w:rPr>
          <w:rFonts w:hint="eastAsia"/>
        </w:rPr>
        <w:t>默认是打开的，即每条</w:t>
      </w:r>
      <w:r w:rsidRPr="00F1793B">
        <w:rPr>
          <w:rFonts w:hint="eastAsia"/>
        </w:rPr>
        <w:t>SQL</w:t>
      </w:r>
      <w:r w:rsidRPr="00F1793B">
        <w:rPr>
          <w:rFonts w:hint="eastAsia"/>
        </w:rPr>
        <w:t>语句会默认被封装成一个事务，自动提交，这样会影响速度，所以最好是把多条</w:t>
      </w:r>
      <w:r w:rsidRPr="00F1793B">
        <w:rPr>
          <w:rFonts w:hint="eastAsia"/>
        </w:rPr>
        <w:t>SQL</w:t>
      </w:r>
      <w:r w:rsidRPr="00F1793B">
        <w:rPr>
          <w:rFonts w:hint="eastAsia"/>
        </w:rPr>
        <w:t>语句显示放在</w:t>
      </w:r>
      <w:r w:rsidRPr="00F1793B">
        <w:rPr>
          <w:rFonts w:hint="eastAsia"/>
        </w:rPr>
        <w:t>begin</w:t>
      </w:r>
      <w:r w:rsidRPr="00F1793B">
        <w:rPr>
          <w:rFonts w:hint="eastAsia"/>
        </w:rPr>
        <w:t>和</w:t>
      </w:r>
      <w:r w:rsidRPr="00F1793B">
        <w:rPr>
          <w:rFonts w:hint="eastAsia"/>
        </w:rPr>
        <w:t>commit</w:t>
      </w:r>
      <w:r w:rsidRPr="00F1793B">
        <w:rPr>
          <w:rFonts w:hint="eastAsia"/>
        </w:rPr>
        <w:t>之间，组成一个事务去提交。</w:t>
      </w:r>
    </w:p>
    <w:p w14:paraId="71E0C261" w14:textId="0DE34D7A" w:rsidR="00E71479" w:rsidRDefault="000749F0" w:rsidP="0031706A">
      <w:pPr>
        <w:pStyle w:val="a1"/>
        <w:numPr>
          <w:ilvl w:val="0"/>
          <w:numId w:val="53"/>
        </w:numPr>
        <w:ind w:firstLineChars="0"/>
      </w:pPr>
      <w:r w:rsidRPr="00F1793B">
        <w:rPr>
          <w:rFonts w:hint="eastAsia"/>
        </w:rPr>
        <w:t>MyISAM</w:t>
      </w:r>
      <w:r w:rsidRPr="009213BB">
        <w:rPr>
          <w:rFonts w:hint="eastAsia"/>
        </w:rPr>
        <w:t>是一种非事务性的引擎</w:t>
      </w:r>
      <w:r>
        <w:rPr>
          <w:rFonts w:hint="eastAsia"/>
        </w:rPr>
        <w:t>，</w:t>
      </w:r>
      <w:r w:rsidRPr="009213BB">
        <w:rPr>
          <w:rFonts w:hint="eastAsia"/>
        </w:rPr>
        <w:t>可以提供高速存储和检索，以及全文搜索能力</w:t>
      </w:r>
      <w:r>
        <w:rPr>
          <w:rFonts w:hint="eastAsia"/>
        </w:rPr>
        <w:t>，</w:t>
      </w:r>
      <w:r w:rsidR="00366250">
        <w:rPr>
          <w:rFonts w:hint="eastAsia"/>
        </w:rPr>
        <w:t>存储了每个表的记录个数，</w:t>
      </w:r>
      <w:r>
        <w:rPr>
          <w:rFonts w:hint="eastAsia"/>
        </w:rPr>
        <w:t>适合查询频繁修改较少的</w:t>
      </w:r>
      <w:r w:rsidR="00F71265">
        <w:rPr>
          <w:rFonts w:hint="eastAsia"/>
        </w:rPr>
        <w:t>场景</w:t>
      </w:r>
    </w:p>
    <w:p w14:paraId="4893A9A4" w14:textId="29F668BE" w:rsidR="00F71265" w:rsidRDefault="00F71265" w:rsidP="0031706A">
      <w:pPr>
        <w:pStyle w:val="a1"/>
        <w:numPr>
          <w:ilvl w:val="0"/>
          <w:numId w:val="53"/>
        </w:numPr>
        <w:ind w:firstLineChars="0"/>
      </w:pPr>
      <w:r w:rsidRPr="00F1793B">
        <w:rPr>
          <w:rFonts w:hint="eastAsia"/>
        </w:rPr>
        <w:t>InnoDB</w:t>
      </w:r>
      <w:r>
        <w:rPr>
          <w:rFonts w:hint="eastAsia"/>
        </w:rPr>
        <w:t>适合</w:t>
      </w:r>
      <w:r w:rsidRPr="00F71265">
        <w:rPr>
          <w:rFonts w:hint="eastAsia"/>
        </w:rPr>
        <w:t>可靠性要求比较高</w:t>
      </w:r>
      <w:r>
        <w:rPr>
          <w:rFonts w:hint="eastAsia"/>
        </w:rPr>
        <w:t>、</w:t>
      </w:r>
      <w:r w:rsidRPr="00F71265">
        <w:rPr>
          <w:rFonts w:hint="eastAsia"/>
        </w:rPr>
        <w:t>要求事务</w:t>
      </w:r>
      <w:r>
        <w:rPr>
          <w:rFonts w:hint="eastAsia"/>
        </w:rPr>
        <w:t>、更新和修改操作都频繁的场景</w:t>
      </w:r>
    </w:p>
    <w:p w14:paraId="6D1CFB9D" w14:textId="6CA2D2D6" w:rsidR="000D4D04" w:rsidRDefault="000D4D04" w:rsidP="0031706A">
      <w:pPr>
        <w:pStyle w:val="a1"/>
        <w:numPr>
          <w:ilvl w:val="0"/>
          <w:numId w:val="53"/>
        </w:numPr>
        <w:ind w:firstLineChars="0"/>
      </w:pPr>
      <w:r w:rsidRPr="000D4D04">
        <w:rPr>
          <w:rFonts w:hint="eastAsia"/>
        </w:rPr>
        <w:t>对于</w:t>
      </w:r>
      <w:r w:rsidRPr="000D4D04">
        <w:rPr>
          <w:rFonts w:hint="eastAsia"/>
        </w:rPr>
        <w:t>AUTO_INCREMENT</w:t>
      </w:r>
      <w:r w:rsidRPr="000D4D04">
        <w:rPr>
          <w:rFonts w:hint="eastAsia"/>
        </w:rPr>
        <w:t>类型的字段，</w:t>
      </w:r>
      <w:r w:rsidRPr="000D4D04">
        <w:rPr>
          <w:rFonts w:hint="eastAsia"/>
        </w:rPr>
        <w:t>InnoDB</w:t>
      </w:r>
      <w:r w:rsidRPr="000D4D04">
        <w:rPr>
          <w:rFonts w:hint="eastAsia"/>
        </w:rPr>
        <w:t>中必须包含只有该字段的索引，但是在</w:t>
      </w:r>
      <w:r w:rsidRPr="000D4D04">
        <w:rPr>
          <w:rFonts w:hint="eastAsia"/>
        </w:rPr>
        <w:t>MyISAM</w:t>
      </w:r>
      <w:r w:rsidRPr="000D4D04">
        <w:rPr>
          <w:rFonts w:hint="eastAsia"/>
        </w:rPr>
        <w:t>表中，可以和其他字段一起建立联合索引</w:t>
      </w:r>
    </w:p>
    <w:p w14:paraId="617E3CE5" w14:textId="639593D6" w:rsidR="000D4D04" w:rsidRDefault="000D4D04" w:rsidP="0031706A">
      <w:pPr>
        <w:pStyle w:val="a1"/>
        <w:numPr>
          <w:ilvl w:val="0"/>
          <w:numId w:val="53"/>
        </w:numPr>
        <w:ind w:firstLineChars="0"/>
      </w:pPr>
      <w:r w:rsidRPr="000D4D04">
        <w:rPr>
          <w:rFonts w:hint="eastAsia"/>
        </w:rPr>
        <w:t>清空整个表时，</w:t>
      </w:r>
      <w:r w:rsidRPr="000D4D04">
        <w:rPr>
          <w:rFonts w:hint="eastAsia"/>
        </w:rPr>
        <w:t>InnoDB</w:t>
      </w:r>
      <w:r w:rsidRPr="000D4D04">
        <w:rPr>
          <w:rFonts w:hint="eastAsia"/>
        </w:rPr>
        <w:t>是一行一行的删除，效率非常慢</w:t>
      </w:r>
      <w:r>
        <w:rPr>
          <w:rFonts w:hint="eastAsia"/>
        </w:rPr>
        <w:t>；</w:t>
      </w:r>
      <w:r w:rsidRPr="000D4D04">
        <w:rPr>
          <w:rFonts w:hint="eastAsia"/>
        </w:rPr>
        <w:t>MyISAM</w:t>
      </w:r>
      <w:r w:rsidRPr="000D4D04">
        <w:rPr>
          <w:rFonts w:hint="eastAsia"/>
        </w:rPr>
        <w:t>则会重建表</w:t>
      </w:r>
    </w:p>
    <w:p w14:paraId="27D3ABCD" w14:textId="63493B23" w:rsidR="00E71479" w:rsidRDefault="00E71479" w:rsidP="00E71479">
      <w:pPr>
        <w:pStyle w:val="3"/>
        <w:spacing w:before="156" w:after="156"/>
      </w:pPr>
      <w:bookmarkStart w:id="37" w:name="_Toc42442660"/>
      <w:r w:rsidRPr="00E71479">
        <w:rPr>
          <w:rFonts w:hint="eastAsia"/>
        </w:rPr>
        <w:t>MyISAM</w:t>
      </w:r>
      <w:r w:rsidRPr="00E71479">
        <w:rPr>
          <w:rFonts w:hint="eastAsia"/>
        </w:rPr>
        <w:t>表锁</w:t>
      </w:r>
      <w:bookmarkEnd w:id="37"/>
    </w:p>
    <w:p w14:paraId="0B6EA275" w14:textId="5383666E" w:rsidR="000749F0" w:rsidRDefault="000749F0" w:rsidP="000749F0">
      <w:pPr>
        <w:pStyle w:val="a1"/>
        <w:ind w:firstLine="360"/>
      </w:pPr>
      <w:r w:rsidRPr="000749F0">
        <w:rPr>
          <w:rFonts w:hint="eastAsia"/>
        </w:rPr>
        <w:t>MySQL</w:t>
      </w:r>
      <w:r w:rsidRPr="000749F0">
        <w:rPr>
          <w:rFonts w:hint="eastAsia"/>
        </w:rPr>
        <w:t>表级锁有两种模式：表</w:t>
      </w:r>
      <w:bookmarkStart w:id="38" w:name="_Hlk41578817"/>
      <w:r w:rsidRPr="000749F0">
        <w:rPr>
          <w:rFonts w:hint="eastAsia"/>
        </w:rPr>
        <w:t>共享读锁（</w:t>
      </w:r>
      <w:r w:rsidRPr="000749F0">
        <w:rPr>
          <w:rFonts w:hint="eastAsia"/>
        </w:rPr>
        <w:t>Table Read Lock</w:t>
      </w:r>
      <w:r w:rsidRPr="000749F0">
        <w:rPr>
          <w:rFonts w:hint="eastAsia"/>
        </w:rPr>
        <w:t>）和表独占写锁</w:t>
      </w:r>
      <w:bookmarkEnd w:id="38"/>
      <w:r w:rsidRPr="000749F0">
        <w:rPr>
          <w:rFonts w:hint="eastAsia"/>
        </w:rPr>
        <w:t>（</w:t>
      </w:r>
      <w:r w:rsidRPr="000749F0">
        <w:rPr>
          <w:rFonts w:hint="eastAsia"/>
        </w:rPr>
        <w:t>Table Write Lock</w:t>
      </w:r>
      <w:r w:rsidRPr="000749F0">
        <w:rPr>
          <w:rFonts w:hint="eastAsia"/>
        </w:rPr>
        <w:t>）</w:t>
      </w:r>
    </w:p>
    <w:p w14:paraId="72FD61A0" w14:textId="130B7CF7" w:rsidR="000749F0" w:rsidRDefault="000749F0" w:rsidP="0031706A">
      <w:pPr>
        <w:pStyle w:val="a1"/>
        <w:numPr>
          <w:ilvl w:val="0"/>
          <w:numId w:val="54"/>
        </w:numPr>
        <w:ind w:firstLineChars="0"/>
      </w:pPr>
      <w:r>
        <w:rPr>
          <w:rFonts w:hint="eastAsia"/>
        </w:rPr>
        <w:t>对于同一个表，读操作不会影响其他进程的读操作，但会阻塞写操作；写操作会同时阻塞其他进程的读和写操作。</w:t>
      </w:r>
    </w:p>
    <w:p w14:paraId="3AC5D856" w14:textId="38BF3601" w:rsidR="000749F0" w:rsidRDefault="000749F0" w:rsidP="0031706A">
      <w:pPr>
        <w:pStyle w:val="a1"/>
        <w:numPr>
          <w:ilvl w:val="0"/>
          <w:numId w:val="54"/>
        </w:numPr>
        <w:ind w:firstLineChars="0"/>
      </w:pPr>
      <w:r>
        <w:rPr>
          <w:rFonts w:hint="eastAsia"/>
        </w:rPr>
        <w:t>默认情况下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操作会自动获取表的读锁，</w:t>
      </w:r>
      <w:r>
        <w:rPr>
          <w:rFonts w:hint="eastAsia"/>
        </w:rPr>
        <w:t>U</w:t>
      </w:r>
      <w:r>
        <w:t>PDATE/INSERT/DELETE</w:t>
      </w:r>
      <w:r>
        <w:rPr>
          <w:rFonts w:hint="eastAsia"/>
        </w:rPr>
        <w:t>会自动获取表的写锁</w:t>
      </w:r>
    </w:p>
    <w:p w14:paraId="1A878F25" w14:textId="5D0D803A" w:rsidR="000749F0" w:rsidRDefault="000749F0" w:rsidP="0031706A">
      <w:pPr>
        <w:pStyle w:val="a1"/>
        <w:numPr>
          <w:ilvl w:val="0"/>
          <w:numId w:val="54"/>
        </w:numPr>
        <w:ind w:firstLineChars="0"/>
      </w:pPr>
      <w:r>
        <w:rPr>
          <w:rFonts w:hint="eastAsia"/>
        </w:rPr>
        <w:t>也可以显示的获取所需表的锁，执行多条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4BF0445C" w14:textId="445999B3" w:rsidR="00427B02" w:rsidRDefault="00427B02" w:rsidP="0031706A">
      <w:pPr>
        <w:pStyle w:val="a1"/>
        <w:numPr>
          <w:ilvl w:val="1"/>
          <w:numId w:val="54"/>
        </w:numPr>
        <w:ind w:firstLineChars="0"/>
      </w:pPr>
      <w:r>
        <w:rPr>
          <w:rFonts w:hint="eastAsia"/>
        </w:rPr>
        <w:t>L</w:t>
      </w:r>
      <w:r>
        <w:t xml:space="preserve">OCK TABLES </w:t>
      </w:r>
      <w:r>
        <w:rPr>
          <w:rFonts w:hint="eastAsia"/>
        </w:rPr>
        <w:t>tb</w:t>
      </w:r>
      <w:r>
        <w:t xml:space="preserve">_name1 READ/WRITE LOCAL, </w:t>
      </w:r>
      <w:r>
        <w:rPr>
          <w:rFonts w:hint="eastAsia"/>
        </w:rPr>
        <w:t>tb</w:t>
      </w:r>
      <w:r>
        <w:t>_name2 READ/WRITE LOCAL;</w:t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获取表的读</w:t>
      </w:r>
      <w:r>
        <w:rPr>
          <w:rFonts w:hint="eastAsia"/>
        </w:rPr>
        <w:t>/</w:t>
      </w:r>
      <w:r>
        <w:rPr>
          <w:rFonts w:hint="eastAsia"/>
        </w:rPr>
        <w:t>写锁</w:t>
      </w:r>
    </w:p>
    <w:p w14:paraId="3C6A45EA" w14:textId="7CBD6E82" w:rsidR="00427B02" w:rsidRDefault="00427B02" w:rsidP="0031706A">
      <w:pPr>
        <w:pStyle w:val="a1"/>
        <w:numPr>
          <w:ilvl w:val="1"/>
          <w:numId w:val="54"/>
        </w:numPr>
        <w:ind w:firstLineChars="0"/>
      </w:pPr>
      <w:r>
        <w:rPr>
          <w:rFonts w:hint="eastAsia"/>
        </w:rPr>
        <w:lastRenderedPageBreak/>
        <w:t>U</w:t>
      </w:r>
      <w:r>
        <w:t>NLOCK TABLES;</w:t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释放所有表的锁</w:t>
      </w:r>
    </w:p>
    <w:p w14:paraId="69FD1C97" w14:textId="68B65458" w:rsidR="000749F0" w:rsidRDefault="000749F0" w:rsidP="0031706A">
      <w:pPr>
        <w:pStyle w:val="a1"/>
        <w:numPr>
          <w:ilvl w:val="1"/>
          <w:numId w:val="54"/>
        </w:numPr>
        <w:ind w:firstLineChars="0"/>
      </w:pPr>
      <w:r>
        <w:rPr>
          <w:noProof/>
        </w:rPr>
        <w:drawing>
          <wp:inline distT="0" distB="0" distL="0" distR="0" wp14:anchorId="1A036360" wp14:editId="3B6C494F">
            <wp:extent cx="3310494" cy="765773"/>
            <wp:effectExtent l="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830" cy="8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9BF8" w14:textId="5C402461" w:rsidR="006C4B16" w:rsidRDefault="006C4B16" w:rsidP="0031706A">
      <w:pPr>
        <w:pStyle w:val="a1"/>
        <w:numPr>
          <w:ilvl w:val="0"/>
          <w:numId w:val="54"/>
        </w:numPr>
        <w:ind w:firstLineChars="0"/>
      </w:pPr>
      <w:r>
        <w:rPr>
          <w:rFonts w:hint="eastAsia"/>
        </w:rPr>
        <w:t>当两个进程分别请求一个表的读锁和写锁时，写进程优先获取锁。</w:t>
      </w:r>
    </w:p>
    <w:p w14:paraId="23C07641" w14:textId="7D93CB35" w:rsidR="006C4B16" w:rsidRDefault="001D6BA8" w:rsidP="0031706A">
      <w:pPr>
        <w:pStyle w:val="a1"/>
        <w:numPr>
          <w:ilvl w:val="0"/>
          <w:numId w:val="54"/>
        </w:numPr>
        <w:ind w:firstLineChars="0"/>
      </w:pPr>
      <w:r>
        <w:rPr>
          <w:rFonts w:hint="eastAsia"/>
        </w:rPr>
        <w:t>虽然读锁和写锁是互斥的，但是读操作和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操作可以并发执行，这主要由系统变量</w:t>
      </w:r>
      <w:r w:rsidRPr="001D6BA8">
        <w:t>concurrent_insert</w:t>
      </w:r>
      <w:r>
        <w:rPr>
          <w:rFonts w:hint="eastAsia"/>
        </w:rPr>
        <w:t>指定</w:t>
      </w:r>
    </w:p>
    <w:p w14:paraId="29E7B3FB" w14:textId="5BF13827" w:rsidR="001D6BA8" w:rsidRDefault="001D6BA8" w:rsidP="0031706A">
      <w:pPr>
        <w:pStyle w:val="a1"/>
        <w:numPr>
          <w:ilvl w:val="1"/>
          <w:numId w:val="54"/>
        </w:numPr>
        <w:ind w:firstLineChars="0"/>
      </w:pPr>
      <w:r>
        <w:rPr>
          <w:noProof/>
        </w:rPr>
        <w:drawing>
          <wp:inline distT="0" distB="0" distL="0" distR="0" wp14:anchorId="5F1ED7B8" wp14:editId="7263062F">
            <wp:extent cx="1983180" cy="84324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760" cy="8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0258" w14:textId="77777777" w:rsidR="001D6BA8" w:rsidRDefault="001D6BA8" w:rsidP="0031706A">
      <w:pPr>
        <w:pStyle w:val="a1"/>
        <w:numPr>
          <w:ilvl w:val="1"/>
          <w:numId w:val="54"/>
        </w:numPr>
        <w:ind w:firstLineChars="0"/>
      </w:pPr>
      <w:r>
        <w:rPr>
          <w:rFonts w:hint="eastAsia"/>
        </w:rPr>
        <w:t xml:space="preserve">NEVER(0): </w:t>
      </w:r>
      <w:r>
        <w:rPr>
          <w:rFonts w:hint="eastAsia"/>
        </w:rPr>
        <w:t>不允许并发插入</w:t>
      </w:r>
    </w:p>
    <w:p w14:paraId="5CF1AB4E" w14:textId="649B09B7" w:rsidR="001D6BA8" w:rsidRDefault="001D6BA8" w:rsidP="0031706A">
      <w:pPr>
        <w:pStyle w:val="a1"/>
        <w:numPr>
          <w:ilvl w:val="1"/>
          <w:numId w:val="54"/>
        </w:numPr>
        <w:ind w:firstLineChars="0"/>
      </w:pPr>
      <w:r>
        <w:rPr>
          <w:rFonts w:hint="eastAsia"/>
        </w:rPr>
        <w:t xml:space="preserve">AUTO(1): </w:t>
      </w:r>
      <w:r>
        <w:rPr>
          <w:rFonts w:hint="eastAsia"/>
        </w:rPr>
        <w:t>表里没有空行时允许从表尾插入（默认值）</w:t>
      </w:r>
    </w:p>
    <w:p w14:paraId="50040C67" w14:textId="42AC3C88" w:rsidR="001D6BA8" w:rsidRPr="000749F0" w:rsidRDefault="001D6BA8" w:rsidP="0031706A">
      <w:pPr>
        <w:pStyle w:val="a1"/>
        <w:numPr>
          <w:ilvl w:val="1"/>
          <w:numId w:val="54"/>
        </w:numPr>
        <w:ind w:firstLineChars="0"/>
      </w:pPr>
      <w:r>
        <w:rPr>
          <w:rFonts w:hint="eastAsia"/>
        </w:rPr>
        <w:t xml:space="preserve">ALWAYS(2): </w:t>
      </w:r>
      <w:r>
        <w:rPr>
          <w:rFonts w:hint="eastAsia"/>
        </w:rPr>
        <w:t>任何时候都允许并发插入</w:t>
      </w:r>
    </w:p>
    <w:p w14:paraId="4B50B1A2" w14:textId="26A79E4D" w:rsidR="00E71479" w:rsidRDefault="00E71479" w:rsidP="00E71479">
      <w:pPr>
        <w:pStyle w:val="3"/>
        <w:spacing w:before="156" w:after="156"/>
      </w:pPr>
      <w:bookmarkStart w:id="39" w:name="_Hlk41576920"/>
      <w:bookmarkStart w:id="40" w:name="_Toc42442661"/>
      <w:r w:rsidRPr="00E71479">
        <w:rPr>
          <w:rFonts w:hint="eastAsia"/>
        </w:rPr>
        <w:t>InnoDB</w:t>
      </w:r>
      <w:r>
        <w:rPr>
          <w:rFonts w:hint="eastAsia"/>
        </w:rPr>
        <w:t>行</w:t>
      </w:r>
      <w:r w:rsidRPr="00E71479">
        <w:rPr>
          <w:rFonts w:hint="eastAsia"/>
        </w:rPr>
        <w:t>锁</w:t>
      </w:r>
      <w:bookmarkEnd w:id="39"/>
      <w:bookmarkEnd w:id="40"/>
    </w:p>
    <w:p w14:paraId="0770AADF" w14:textId="03BA5F5F" w:rsidR="00366250" w:rsidRDefault="00366250" w:rsidP="0031706A">
      <w:pPr>
        <w:pStyle w:val="a1"/>
        <w:numPr>
          <w:ilvl w:val="0"/>
          <w:numId w:val="55"/>
        </w:numPr>
        <w:ind w:firstLineChars="0"/>
      </w:pPr>
      <w:r w:rsidRPr="00366250">
        <w:rPr>
          <w:rFonts w:hint="eastAsia"/>
        </w:rPr>
        <w:t>InnoDB</w:t>
      </w:r>
      <w:r w:rsidRPr="00366250">
        <w:rPr>
          <w:rFonts w:hint="eastAsia"/>
        </w:rPr>
        <w:t>行锁是通过给索引项加锁来实现的，即只有通过索引条件检索数据，</w:t>
      </w:r>
      <w:r w:rsidRPr="00366250">
        <w:rPr>
          <w:rFonts w:hint="eastAsia"/>
        </w:rPr>
        <w:t>InnoDB</w:t>
      </w:r>
      <w:r w:rsidRPr="00366250">
        <w:rPr>
          <w:rFonts w:hint="eastAsia"/>
        </w:rPr>
        <w:t>才使用行级锁，否则将使用表锁</w:t>
      </w:r>
      <w:r>
        <w:rPr>
          <w:rFonts w:hint="eastAsia"/>
        </w:rPr>
        <w:t>。</w:t>
      </w:r>
    </w:p>
    <w:p w14:paraId="1FE98340" w14:textId="2AB58135" w:rsidR="00366250" w:rsidRDefault="005338F7" w:rsidP="0031706A">
      <w:pPr>
        <w:pStyle w:val="a1"/>
        <w:numPr>
          <w:ilvl w:val="0"/>
          <w:numId w:val="55"/>
        </w:numPr>
        <w:ind w:firstLineChars="0"/>
      </w:pPr>
      <w:r>
        <w:rPr>
          <w:rFonts w:hint="eastAsia"/>
        </w:rPr>
        <w:t>In</w:t>
      </w:r>
      <w:r>
        <w:t>noDB</w:t>
      </w:r>
      <w:r>
        <w:rPr>
          <w:rFonts w:hint="eastAsia"/>
        </w:rPr>
        <w:t>的行锁也分为了</w:t>
      </w:r>
      <w:r w:rsidRPr="005338F7">
        <w:rPr>
          <w:rFonts w:hint="eastAsia"/>
        </w:rPr>
        <w:t>共享读锁和独占写锁</w:t>
      </w:r>
      <w:r>
        <w:rPr>
          <w:rFonts w:hint="eastAsia"/>
        </w:rPr>
        <w:t>(</w:t>
      </w:r>
      <w:r>
        <w:rPr>
          <w:rFonts w:hint="eastAsia"/>
        </w:rPr>
        <w:t>排它锁</w:t>
      </w:r>
      <w:r>
        <w:t>)</w:t>
      </w:r>
      <w:r>
        <w:rPr>
          <w:rFonts w:hint="eastAsia"/>
        </w:rPr>
        <w:t>，</w:t>
      </w:r>
      <w:r w:rsidR="0032148D">
        <w:rPr>
          <w:rFonts w:hint="eastAsia"/>
        </w:rPr>
        <w:t>用处和表级锁相同，</w:t>
      </w:r>
      <w:r>
        <w:rPr>
          <w:rFonts w:hint="eastAsia"/>
        </w:rPr>
        <w:t>默认情况下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操作不会获取任何锁，</w:t>
      </w:r>
      <w:r w:rsidRPr="005338F7">
        <w:rPr>
          <w:rFonts w:hint="eastAsia"/>
        </w:rPr>
        <w:t>UPDATE</w:t>
      </w:r>
      <w:r w:rsidRPr="005338F7">
        <w:rPr>
          <w:rFonts w:hint="eastAsia"/>
        </w:rPr>
        <w:t>、</w:t>
      </w:r>
      <w:r w:rsidRPr="005338F7">
        <w:rPr>
          <w:rFonts w:hint="eastAsia"/>
        </w:rPr>
        <w:t>DELETE</w:t>
      </w:r>
      <w:r w:rsidRPr="005338F7">
        <w:rPr>
          <w:rFonts w:hint="eastAsia"/>
        </w:rPr>
        <w:t>和</w:t>
      </w:r>
      <w:r w:rsidRPr="005338F7">
        <w:rPr>
          <w:rFonts w:hint="eastAsia"/>
        </w:rPr>
        <w:t>INSERT</w:t>
      </w:r>
      <w:r>
        <w:rPr>
          <w:rFonts w:hint="eastAsia"/>
        </w:rPr>
        <w:t>会自动获取写锁。</w:t>
      </w:r>
    </w:p>
    <w:p w14:paraId="2530DE39" w14:textId="6F9ECC18" w:rsidR="005338F7" w:rsidRDefault="005338F7" w:rsidP="0031706A">
      <w:pPr>
        <w:pStyle w:val="a1"/>
        <w:numPr>
          <w:ilvl w:val="0"/>
          <w:numId w:val="55"/>
        </w:numPr>
        <w:ind w:firstLineChars="0"/>
      </w:pPr>
      <w:r>
        <w:rPr>
          <w:rFonts w:hint="eastAsia"/>
        </w:rPr>
        <w:t>In</w:t>
      </w:r>
      <w:r>
        <w:t>noDB</w:t>
      </w:r>
      <w:r>
        <w:rPr>
          <w:rFonts w:hint="eastAsia"/>
        </w:rPr>
        <w:t>有</w:t>
      </w:r>
      <w:r w:rsidRPr="005338F7">
        <w:t>autocommit</w:t>
      </w:r>
      <w:r>
        <w:rPr>
          <w:rFonts w:hint="eastAsia"/>
        </w:rPr>
        <w:t>功能，每条命令都是一个单独事务</w:t>
      </w:r>
      <w:r w:rsidR="00712454">
        <w:rPr>
          <w:rFonts w:hint="eastAsia"/>
        </w:rPr>
        <w:t>，</w:t>
      </w:r>
      <w:r>
        <w:rPr>
          <w:rFonts w:hint="eastAsia"/>
        </w:rPr>
        <w:t>可以手动获取锁，执行多条语句</w:t>
      </w:r>
      <w:r w:rsidR="00695A73">
        <w:rPr>
          <w:rFonts w:hint="eastAsia"/>
        </w:rPr>
        <w:t>。</w:t>
      </w:r>
    </w:p>
    <w:p w14:paraId="47C3E1C2" w14:textId="3A089933" w:rsidR="005338F7" w:rsidRDefault="005338F7" w:rsidP="0031706A">
      <w:pPr>
        <w:pStyle w:val="a1"/>
        <w:numPr>
          <w:ilvl w:val="1"/>
          <w:numId w:val="55"/>
        </w:numPr>
        <w:ind w:firstLineChars="0"/>
      </w:pPr>
      <w:r w:rsidRPr="005338F7">
        <w:t>set autocommit = 0;</w:t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关闭自动提交</w:t>
      </w:r>
    </w:p>
    <w:p w14:paraId="76EA0354" w14:textId="7AE85416" w:rsidR="00695A73" w:rsidRDefault="00695A73" w:rsidP="0031706A">
      <w:pPr>
        <w:pStyle w:val="a1"/>
        <w:numPr>
          <w:ilvl w:val="1"/>
          <w:numId w:val="55"/>
        </w:numPr>
        <w:ind w:firstLineChars="0"/>
      </w:pPr>
      <w:r w:rsidRPr="00695A73">
        <w:t>SELECT * FROM tb_name WHERE ... LOCK IN SHARE MODE</w:t>
      </w:r>
      <w:r>
        <w:rPr>
          <w:rFonts w:hint="eastAsia"/>
        </w:rPr>
        <w:t>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共享锁</w:t>
      </w:r>
    </w:p>
    <w:p w14:paraId="6B80CAFF" w14:textId="26D61C9D" w:rsidR="00695A73" w:rsidRDefault="00695A73" w:rsidP="0031706A">
      <w:pPr>
        <w:pStyle w:val="a1"/>
        <w:numPr>
          <w:ilvl w:val="1"/>
          <w:numId w:val="55"/>
        </w:numPr>
        <w:ind w:firstLineChars="0"/>
      </w:pPr>
      <w:r>
        <w:t>UPDATE</w:t>
      </w:r>
      <w:r w:rsidRPr="00695A73">
        <w:t xml:space="preserve"> * FROM tb_name WHERE ...</w:t>
      </w:r>
      <w:r>
        <w:t xml:space="preserve"> </w:t>
      </w:r>
      <w:r w:rsidRPr="00695A73">
        <w:t>FOR UPDATE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排它锁</w:t>
      </w:r>
    </w:p>
    <w:p w14:paraId="7F148A2C" w14:textId="747DDAB4" w:rsidR="00695A73" w:rsidRPr="00366250" w:rsidRDefault="00695A73" w:rsidP="0031706A">
      <w:pPr>
        <w:pStyle w:val="a1"/>
        <w:numPr>
          <w:ilvl w:val="1"/>
          <w:numId w:val="55"/>
        </w:numPr>
        <w:ind w:firstLineChars="0"/>
      </w:pPr>
      <w:r w:rsidRPr="00695A73">
        <w:t>commit;</w:t>
      </w:r>
      <w:r>
        <w:tab/>
      </w:r>
      <w:r>
        <w:tab/>
      </w:r>
      <w:r>
        <w:tab/>
      </w:r>
      <w:r>
        <w:tab/>
      </w:r>
      <w:r>
        <w:tab/>
        <w:t>//</w:t>
      </w:r>
      <w:r>
        <w:tab/>
      </w:r>
      <w:r>
        <w:rPr>
          <w:rFonts w:hint="eastAsia"/>
        </w:rPr>
        <w:t>提交事务，释放锁</w:t>
      </w:r>
    </w:p>
    <w:p w14:paraId="6DAD4DD7" w14:textId="77777777" w:rsidR="006421AD" w:rsidRPr="006421AD" w:rsidRDefault="006421AD" w:rsidP="006421AD">
      <w:pPr>
        <w:pStyle w:val="a1"/>
        <w:ind w:firstLine="360"/>
      </w:pPr>
    </w:p>
    <w:p w14:paraId="2C9016EF" w14:textId="77777777" w:rsidR="006421AD" w:rsidRPr="006421AD" w:rsidRDefault="006421AD" w:rsidP="006421AD">
      <w:pPr>
        <w:widowControl/>
        <w:jc w:val="left"/>
        <w:rPr>
          <w:sz w:val="24"/>
          <w:szCs w:val="24"/>
        </w:rPr>
      </w:pPr>
      <w:r>
        <w:br w:type="page"/>
      </w:r>
    </w:p>
    <w:p w14:paraId="2ECCA2F8" w14:textId="77777777" w:rsidR="00341953" w:rsidRDefault="00341953" w:rsidP="00341953">
      <w:pPr>
        <w:pStyle w:val="1"/>
        <w:spacing w:after="312"/>
      </w:pPr>
      <w:bookmarkStart w:id="41" w:name="_Toc42442662"/>
      <w:r>
        <w:rPr>
          <w:rFonts w:hint="eastAsia"/>
        </w:rPr>
        <w:lastRenderedPageBreak/>
        <w:t>Redis</w:t>
      </w:r>
      <w:r>
        <w:rPr>
          <w:rFonts w:hint="eastAsia"/>
        </w:rPr>
        <w:t>数据库</w:t>
      </w:r>
      <w:bookmarkEnd w:id="41"/>
    </w:p>
    <w:p w14:paraId="7B94DD41" w14:textId="77777777" w:rsidR="006D6DEB" w:rsidRPr="006D6DEB" w:rsidRDefault="006D6DEB" w:rsidP="006D6DEB">
      <w:pPr>
        <w:pStyle w:val="a1"/>
        <w:ind w:firstLine="360"/>
      </w:pPr>
      <w:r>
        <w:rPr>
          <w:rFonts w:hint="eastAsia"/>
        </w:rPr>
        <w:t>参考：</w:t>
      </w:r>
      <w:r w:rsidRPr="006D6DEB">
        <w:t>https://blog.csdn.net/hellozpc/article/details/81267030</w:t>
      </w:r>
    </w:p>
    <w:p w14:paraId="18F90CAA" w14:textId="77777777" w:rsidR="000A4C03" w:rsidRDefault="000A4C03" w:rsidP="00F54F77">
      <w:pPr>
        <w:pStyle w:val="2"/>
        <w:spacing w:before="156" w:after="156"/>
      </w:pPr>
      <w:bookmarkStart w:id="42" w:name="_Toc42442663"/>
      <w:r>
        <w:rPr>
          <w:rFonts w:hint="eastAsia"/>
        </w:rPr>
        <w:t>介绍</w:t>
      </w:r>
      <w:bookmarkEnd w:id="42"/>
    </w:p>
    <w:p w14:paraId="25678796" w14:textId="77777777" w:rsidR="006421AD" w:rsidRDefault="00F54F77" w:rsidP="000A4C03">
      <w:pPr>
        <w:pStyle w:val="3"/>
        <w:spacing w:before="156" w:after="156"/>
      </w:pPr>
      <w:bookmarkStart w:id="43" w:name="_Toc42442664"/>
      <w:r>
        <w:rPr>
          <w:rFonts w:hint="eastAsia"/>
        </w:rPr>
        <w:t>缓存</w:t>
      </w:r>
      <w:bookmarkEnd w:id="43"/>
    </w:p>
    <w:p w14:paraId="0FC95751" w14:textId="77777777" w:rsidR="00F54F77" w:rsidRDefault="00F54F77" w:rsidP="0031706A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一般而言，数据库都是存储与硬盘中，访问速度较慢，无法满足一些延迟要求较高的应用场景，这时可以将访问频率较高、不常变化的数据放在缓存中，提高这类数据的访问速度。</w:t>
      </w:r>
    </w:p>
    <w:p w14:paraId="3A277F64" w14:textId="77777777" w:rsidR="00866536" w:rsidRDefault="003769EC" w:rsidP="0031706A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应用程序读取数据时，先到缓存中读取，如果缓存中不存在该数据或者已失效，则再访问数据库，并将数据写入缓存中。</w:t>
      </w:r>
    </w:p>
    <w:p w14:paraId="184EE550" w14:textId="77777777" w:rsidR="003769EC" w:rsidRDefault="003769EC" w:rsidP="0031706A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缓存的本质是一个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表，数据缓存通过一组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的形式存储在缓存中</w:t>
      </w:r>
    </w:p>
    <w:p w14:paraId="25BFFA91" w14:textId="77777777" w:rsidR="000A4C03" w:rsidRDefault="000A4C03" w:rsidP="000A4C03">
      <w:pPr>
        <w:pStyle w:val="3"/>
        <w:spacing w:before="156" w:after="156"/>
      </w:pPr>
      <w:bookmarkStart w:id="44" w:name="_Toc42442665"/>
      <w:r>
        <w:rPr>
          <w:rFonts w:hint="eastAsia"/>
        </w:rPr>
        <w:t>Redis</w:t>
      </w:r>
      <w:bookmarkEnd w:id="44"/>
    </w:p>
    <w:p w14:paraId="50FC519C" w14:textId="77777777" w:rsidR="00803991" w:rsidRDefault="00803991" w:rsidP="0031706A">
      <w:pPr>
        <w:pStyle w:val="a1"/>
        <w:numPr>
          <w:ilvl w:val="0"/>
          <w:numId w:val="19"/>
        </w:numPr>
        <w:ind w:firstLineChars="0"/>
      </w:pPr>
      <w:r w:rsidRPr="00803991">
        <w:rPr>
          <w:rFonts w:hint="eastAsia"/>
        </w:rPr>
        <w:t>非关系型内存数据库，</w:t>
      </w:r>
      <w:r w:rsidRPr="00803991">
        <w:rPr>
          <w:rFonts w:hint="eastAsia"/>
        </w:rPr>
        <w:t>key-value</w:t>
      </w:r>
      <w:r w:rsidRPr="00803991">
        <w:rPr>
          <w:rFonts w:hint="eastAsia"/>
        </w:rPr>
        <w:t>存储系统</w:t>
      </w:r>
    </w:p>
    <w:p w14:paraId="7AD3ABB4" w14:textId="77777777" w:rsidR="000A4C03" w:rsidRDefault="000A4C03" w:rsidP="0031706A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支持多种数据类型</w:t>
      </w:r>
    </w:p>
    <w:p w14:paraId="256F1705" w14:textId="77777777" w:rsidR="000A4C03" w:rsidRDefault="000A4C03" w:rsidP="0031706A">
      <w:pPr>
        <w:pStyle w:val="a1"/>
        <w:numPr>
          <w:ilvl w:val="1"/>
          <w:numId w:val="19"/>
        </w:numPr>
        <w:ind w:firstLineChars="0"/>
      </w:pPr>
      <w:r w:rsidRPr="000A4C03">
        <w:rPr>
          <w:rFonts w:hint="eastAsia"/>
        </w:rPr>
        <w:t>string</w:t>
      </w:r>
      <w:r w:rsidRPr="000A4C03">
        <w:rPr>
          <w:rFonts w:hint="eastAsia"/>
        </w:rPr>
        <w:t>、</w:t>
      </w:r>
      <w:r w:rsidRPr="000A4C03">
        <w:rPr>
          <w:rFonts w:hint="eastAsia"/>
        </w:rPr>
        <w:t>list</w:t>
      </w:r>
      <w:r w:rsidRPr="000A4C03">
        <w:rPr>
          <w:rFonts w:hint="eastAsia"/>
        </w:rPr>
        <w:t>、</w:t>
      </w:r>
      <w:r w:rsidRPr="000A4C03">
        <w:rPr>
          <w:rFonts w:hint="eastAsia"/>
        </w:rPr>
        <w:t>set</w:t>
      </w:r>
      <w:r w:rsidRPr="000A4C03">
        <w:rPr>
          <w:rFonts w:hint="eastAsia"/>
        </w:rPr>
        <w:t>、</w:t>
      </w:r>
      <w:r w:rsidRPr="000A4C03">
        <w:rPr>
          <w:rFonts w:hint="eastAsia"/>
        </w:rPr>
        <w:t>map</w:t>
      </w:r>
      <w:r w:rsidRPr="000A4C03">
        <w:rPr>
          <w:rFonts w:hint="eastAsia"/>
        </w:rPr>
        <w:t>（</w:t>
      </w:r>
      <w:r w:rsidRPr="000A4C03">
        <w:rPr>
          <w:rFonts w:hint="eastAsia"/>
        </w:rPr>
        <w:t>hash</w:t>
      </w:r>
      <w:r w:rsidRPr="000A4C03">
        <w:rPr>
          <w:rFonts w:hint="eastAsia"/>
        </w:rPr>
        <w:t>）、</w:t>
      </w:r>
      <w:r>
        <w:rPr>
          <w:rFonts w:hint="eastAsia"/>
        </w:rPr>
        <w:t>zset</w:t>
      </w:r>
      <w:r>
        <w:t>(</w:t>
      </w:r>
      <w:r w:rsidRPr="000A4C03">
        <w:rPr>
          <w:rFonts w:hint="eastAsia"/>
        </w:rPr>
        <w:t>stored-set</w:t>
      </w:r>
      <w:r>
        <w:t>)</w:t>
      </w:r>
    </w:p>
    <w:p w14:paraId="31D2F3C2" w14:textId="77777777" w:rsidR="000A4C03" w:rsidRDefault="000A4C03" w:rsidP="0031706A">
      <w:pPr>
        <w:pStyle w:val="a1"/>
        <w:numPr>
          <w:ilvl w:val="0"/>
          <w:numId w:val="19"/>
        </w:numPr>
        <w:ind w:firstLineChars="0"/>
      </w:pPr>
      <w:r w:rsidRPr="000A4C03">
        <w:rPr>
          <w:rFonts w:hint="eastAsia"/>
        </w:rPr>
        <w:t>运行在内存中但是可以持久化到磁盘</w:t>
      </w:r>
    </w:p>
    <w:p w14:paraId="04DE2442" w14:textId="77777777" w:rsidR="000A4C03" w:rsidRDefault="000A4C03" w:rsidP="0031706A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原子性：</w:t>
      </w:r>
      <w:r w:rsidRPr="000A4C03">
        <w:rPr>
          <w:rFonts w:hint="eastAsia"/>
        </w:rPr>
        <w:t>Redis</w:t>
      </w:r>
      <w:r w:rsidRPr="000A4C03">
        <w:rPr>
          <w:rFonts w:hint="eastAsia"/>
        </w:rPr>
        <w:t>的所有操作都是原子性的，同时</w:t>
      </w:r>
      <w:r w:rsidRPr="000A4C03">
        <w:rPr>
          <w:rFonts w:hint="eastAsia"/>
        </w:rPr>
        <w:t>Redis</w:t>
      </w:r>
      <w:r w:rsidRPr="000A4C03">
        <w:rPr>
          <w:rFonts w:hint="eastAsia"/>
        </w:rPr>
        <w:t>还支持对几个操作全并后的原子性执行</w:t>
      </w:r>
    </w:p>
    <w:p w14:paraId="5921B617" w14:textId="77777777" w:rsidR="000A4C03" w:rsidRPr="000A4C03" w:rsidRDefault="000A4C03" w:rsidP="0031706A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功能丰富，可用作缓存、队列、消息订阅</w:t>
      </w:r>
      <w:r>
        <w:rPr>
          <w:rFonts w:hint="eastAsia"/>
        </w:rPr>
        <w:t>/</w:t>
      </w:r>
      <w:r>
        <w:rPr>
          <w:rFonts w:hint="eastAsia"/>
        </w:rPr>
        <w:t>发布等</w:t>
      </w:r>
    </w:p>
    <w:p w14:paraId="7D538072" w14:textId="77777777" w:rsidR="000A4C03" w:rsidRDefault="00E55184" w:rsidP="00E55184">
      <w:pPr>
        <w:pStyle w:val="2"/>
        <w:spacing w:before="156" w:after="156"/>
      </w:pPr>
      <w:bookmarkStart w:id="45" w:name="_Toc42442666"/>
      <w:r>
        <w:rPr>
          <w:rFonts w:hint="eastAsia"/>
        </w:rPr>
        <w:t>Re</w:t>
      </w:r>
      <w:r>
        <w:t>dis</w:t>
      </w:r>
      <w:r>
        <w:rPr>
          <w:rFonts w:hint="eastAsia"/>
        </w:rPr>
        <w:t>基本操作</w:t>
      </w:r>
      <w:bookmarkEnd w:id="45"/>
    </w:p>
    <w:p w14:paraId="07738B6E" w14:textId="77777777" w:rsidR="00E55184" w:rsidRDefault="00E55184" w:rsidP="00E55184">
      <w:pPr>
        <w:pStyle w:val="3"/>
        <w:spacing w:before="156" w:after="156"/>
      </w:pPr>
      <w:bookmarkStart w:id="46" w:name="_Toc42442667"/>
      <w:r>
        <w:rPr>
          <w:rFonts w:hint="eastAsia"/>
        </w:rPr>
        <w:t>服务器配置与启动</w:t>
      </w:r>
      <w:bookmarkEnd w:id="46"/>
    </w:p>
    <w:p w14:paraId="76B8B1BB" w14:textId="77777777" w:rsidR="00D80AB0" w:rsidRDefault="00D80AB0" w:rsidP="0031706A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配置文件：</w:t>
      </w:r>
      <w:r w:rsidRPr="00D80AB0">
        <w:t>redis.conf</w:t>
      </w:r>
    </w:p>
    <w:p w14:paraId="26874AAC" w14:textId="77777777" w:rsidR="00D80AB0" w:rsidRDefault="00D80AB0" w:rsidP="0031706A">
      <w:pPr>
        <w:pStyle w:val="a1"/>
        <w:numPr>
          <w:ilvl w:val="1"/>
          <w:numId w:val="20"/>
        </w:numPr>
        <w:ind w:firstLineChars="0"/>
      </w:pPr>
      <w:r>
        <w:rPr>
          <w:rFonts w:hint="eastAsia"/>
        </w:rPr>
        <w:t>m</w:t>
      </w:r>
      <w:r w:rsidRPr="00D80AB0">
        <w:t>axmemory</w:t>
      </w:r>
      <w:r>
        <w:rPr>
          <w:rFonts w:hint="eastAsia"/>
        </w:rPr>
        <w:t>：最大内存</w:t>
      </w:r>
    </w:p>
    <w:p w14:paraId="2F486627" w14:textId="77777777" w:rsidR="00D80AB0" w:rsidRDefault="00D80AB0" w:rsidP="0031706A">
      <w:pPr>
        <w:pStyle w:val="a1"/>
        <w:numPr>
          <w:ilvl w:val="1"/>
          <w:numId w:val="20"/>
        </w:numPr>
        <w:ind w:firstLineChars="0"/>
      </w:pPr>
      <w:r>
        <w:rPr>
          <w:rFonts w:hint="eastAsia"/>
        </w:rPr>
        <w:t>d</w:t>
      </w:r>
      <w:r>
        <w:t>atabase</w:t>
      </w:r>
      <w:r w:rsidR="00980085">
        <w:rPr>
          <w:rFonts w:hint="eastAsia"/>
        </w:rPr>
        <w:t>s</w:t>
      </w:r>
      <w:r>
        <w:rPr>
          <w:rFonts w:hint="eastAsia"/>
        </w:rPr>
        <w:t>：数据库个数</w:t>
      </w:r>
    </w:p>
    <w:p w14:paraId="0783AC74" w14:textId="77777777" w:rsidR="004E5E76" w:rsidRDefault="004E5E76" w:rsidP="0031706A">
      <w:pPr>
        <w:pStyle w:val="a1"/>
        <w:numPr>
          <w:ilvl w:val="1"/>
          <w:numId w:val="20"/>
        </w:numPr>
        <w:ind w:firstLineChars="0"/>
      </w:pPr>
      <w:r w:rsidRPr="004E5E76">
        <w:t>requirepass</w:t>
      </w:r>
      <w:r>
        <w:rPr>
          <w:rFonts w:hint="eastAsia"/>
        </w:rPr>
        <w:t>：访问密码，默认没有密码</w:t>
      </w:r>
    </w:p>
    <w:p w14:paraId="617BA027" w14:textId="77777777" w:rsidR="008A5AF6" w:rsidRDefault="008A5AF6" w:rsidP="0031706A">
      <w:pPr>
        <w:pStyle w:val="a1"/>
        <w:numPr>
          <w:ilvl w:val="1"/>
          <w:numId w:val="20"/>
        </w:numPr>
        <w:ind w:firstLineChars="0"/>
      </w:pPr>
      <w:r w:rsidRPr="008A5AF6">
        <w:t>save</w:t>
      </w:r>
      <w:r>
        <w:rPr>
          <w:rFonts w:hint="eastAsia"/>
        </w:rPr>
        <w:t>：将数据从内存写入到本地文件的条件</w:t>
      </w:r>
    </w:p>
    <w:p w14:paraId="5EBBD2FB" w14:textId="77777777" w:rsidR="008A5AF6" w:rsidRDefault="008A5AF6" w:rsidP="0031706A">
      <w:pPr>
        <w:pStyle w:val="a1"/>
        <w:numPr>
          <w:ilvl w:val="1"/>
          <w:numId w:val="20"/>
        </w:numPr>
        <w:ind w:firstLineChars="0"/>
      </w:pPr>
      <w:r w:rsidRPr="008A5AF6">
        <w:t>rdbcompression</w:t>
      </w:r>
      <w:r>
        <w:rPr>
          <w:rFonts w:hint="eastAsia"/>
        </w:rPr>
        <w:t>：本地存储文件是否压缩</w:t>
      </w:r>
    </w:p>
    <w:p w14:paraId="6699C6B7" w14:textId="77777777" w:rsidR="008A5AF6" w:rsidRDefault="008A5AF6" w:rsidP="0031706A">
      <w:pPr>
        <w:pStyle w:val="a1"/>
        <w:numPr>
          <w:ilvl w:val="1"/>
          <w:numId w:val="20"/>
        </w:numPr>
        <w:ind w:firstLineChars="0"/>
      </w:pPr>
      <w:r w:rsidRPr="008A5AF6">
        <w:t>dbfilename</w:t>
      </w:r>
      <w:r>
        <w:rPr>
          <w:rFonts w:hint="eastAsia"/>
        </w:rPr>
        <w:t>：本地存储文件名，默认</w:t>
      </w:r>
      <w:r>
        <w:rPr>
          <w:rFonts w:hint="eastAsia"/>
        </w:rPr>
        <w:t>d</w:t>
      </w:r>
      <w:r>
        <w:t>ump.rdb</w:t>
      </w:r>
    </w:p>
    <w:p w14:paraId="34694B06" w14:textId="77777777" w:rsidR="008A5AF6" w:rsidRDefault="000854E5" w:rsidP="0031706A">
      <w:pPr>
        <w:pStyle w:val="a1"/>
        <w:numPr>
          <w:ilvl w:val="1"/>
          <w:numId w:val="20"/>
        </w:numPr>
        <w:ind w:firstLineChars="0"/>
      </w:pPr>
      <w:r w:rsidRPr="000854E5">
        <w:lastRenderedPageBreak/>
        <w:t>dir</w:t>
      </w:r>
      <w:r>
        <w:rPr>
          <w:rFonts w:hint="eastAsia"/>
        </w:rPr>
        <w:t>：本地文件存储目录</w:t>
      </w:r>
    </w:p>
    <w:p w14:paraId="466FF846" w14:textId="77777777" w:rsidR="00BA034D" w:rsidRDefault="00BA034D" w:rsidP="0031706A">
      <w:pPr>
        <w:pStyle w:val="a1"/>
        <w:numPr>
          <w:ilvl w:val="1"/>
          <w:numId w:val="20"/>
        </w:numPr>
        <w:ind w:firstLineChars="0"/>
      </w:pPr>
      <w:r w:rsidRPr="00BA034D">
        <w:t>include</w:t>
      </w:r>
      <w:r>
        <w:rPr>
          <w:rFonts w:hint="eastAsia"/>
        </w:rPr>
        <w:t>：导入其他配置文件中的配置</w:t>
      </w:r>
    </w:p>
    <w:p w14:paraId="50948020" w14:textId="77777777" w:rsidR="00266FC4" w:rsidRDefault="00266FC4" w:rsidP="0031706A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服务端启动</w:t>
      </w:r>
    </w:p>
    <w:p w14:paraId="6C043EA3" w14:textId="77777777" w:rsidR="00266FC4" w:rsidRDefault="00266FC4" w:rsidP="0031706A">
      <w:pPr>
        <w:pStyle w:val="a1"/>
        <w:numPr>
          <w:ilvl w:val="1"/>
          <w:numId w:val="20"/>
        </w:numPr>
        <w:ind w:firstLineChars="0"/>
      </w:pPr>
      <w:r w:rsidRPr="00266FC4">
        <w:t>redis-server.exe redis.windows.conf</w:t>
      </w:r>
    </w:p>
    <w:p w14:paraId="79E3EC72" w14:textId="77777777" w:rsidR="00266FC4" w:rsidRDefault="00266FC4" w:rsidP="0031706A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客户端连接</w:t>
      </w:r>
    </w:p>
    <w:p w14:paraId="37F2CDB9" w14:textId="77777777" w:rsidR="00266FC4" w:rsidRDefault="00266FC4" w:rsidP="0031706A">
      <w:pPr>
        <w:pStyle w:val="a1"/>
        <w:numPr>
          <w:ilvl w:val="1"/>
          <w:numId w:val="20"/>
        </w:numPr>
        <w:ind w:firstLineChars="0"/>
      </w:pPr>
      <w:r w:rsidRPr="00266FC4">
        <w:t>redis-cli.exe -h 127.0.0.1 -p 6379</w:t>
      </w:r>
    </w:p>
    <w:p w14:paraId="78CAF2DE" w14:textId="77777777" w:rsidR="004E5E76" w:rsidRDefault="004E5E76" w:rsidP="0031706A">
      <w:pPr>
        <w:pStyle w:val="a1"/>
        <w:numPr>
          <w:ilvl w:val="2"/>
          <w:numId w:val="20"/>
        </w:numPr>
        <w:ind w:firstLineChars="0"/>
      </w:pPr>
      <w:r>
        <w:rPr>
          <w:rFonts w:hint="eastAsia"/>
        </w:rPr>
        <w:t>a</w:t>
      </w:r>
      <w:r>
        <w:t>uth password(</w:t>
      </w:r>
      <w:r>
        <w:rPr>
          <w:rFonts w:hint="eastAsia"/>
        </w:rPr>
        <w:t>连接之后进行访问密码验证</w:t>
      </w:r>
      <w:r>
        <w:t>)</w:t>
      </w:r>
    </w:p>
    <w:p w14:paraId="1CD4257D" w14:textId="77777777" w:rsidR="004E5E76" w:rsidRDefault="004E5E76" w:rsidP="0031706A">
      <w:pPr>
        <w:pStyle w:val="a1"/>
        <w:numPr>
          <w:ilvl w:val="1"/>
          <w:numId w:val="20"/>
        </w:numPr>
        <w:ind w:firstLineChars="0"/>
      </w:pPr>
      <w:r w:rsidRPr="004E5E76">
        <w:t>redis-cli</w:t>
      </w:r>
      <w:r w:rsidRPr="00266FC4">
        <w:t xml:space="preserve"> -h 127.0.0.1</w:t>
      </w:r>
      <w:r w:rsidRPr="004E5E76">
        <w:t xml:space="preserve"> -p 6379 -a </w:t>
      </w:r>
      <w:r>
        <w:rPr>
          <w:rFonts w:hint="eastAsia"/>
        </w:rPr>
        <w:t>password</w:t>
      </w:r>
      <w:r>
        <w:t xml:space="preserve"> (</w:t>
      </w:r>
      <w:r>
        <w:rPr>
          <w:rFonts w:hint="eastAsia"/>
        </w:rPr>
        <w:t>带密码连接</w:t>
      </w:r>
      <w:r>
        <w:t>)</w:t>
      </w:r>
    </w:p>
    <w:p w14:paraId="11AEE330" w14:textId="77777777" w:rsidR="00266FC4" w:rsidRDefault="0062052D" w:rsidP="0031706A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配置修改命令</w:t>
      </w:r>
      <w:r w:rsidR="005B6FA8">
        <w:rPr>
          <w:rFonts w:hint="eastAsia"/>
        </w:rPr>
        <w:t>：</w:t>
      </w:r>
    </w:p>
    <w:p w14:paraId="7D4E5371" w14:textId="77777777" w:rsidR="0062052D" w:rsidRDefault="0062052D" w:rsidP="0031706A">
      <w:pPr>
        <w:pStyle w:val="a1"/>
        <w:numPr>
          <w:ilvl w:val="1"/>
          <w:numId w:val="20"/>
        </w:numPr>
        <w:ind w:firstLineChars="0"/>
      </w:pPr>
      <w:r>
        <w:rPr>
          <w:rFonts w:hint="eastAsia"/>
        </w:rPr>
        <w:t>获取配置参数命令：</w:t>
      </w:r>
      <w:r w:rsidRPr="0062052D">
        <w:t xml:space="preserve">CONFIG GET </w:t>
      </w:r>
      <w:r>
        <w:rPr>
          <w:rFonts w:hint="eastAsia"/>
        </w:rPr>
        <w:t>c</w:t>
      </w:r>
      <w:r>
        <w:t>onfig_name</w:t>
      </w:r>
    </w:p>
    <w:p w14:paraId="40E4204B" w14:textId="77777777" w:rsidR="0062052D" w:rsidRDefault="0062052D" w:rsidP="0031706A">
      <w:pPr>
        <w:pStyle w:val="a1"/>
        <w:numPr>
          <w:ilvl w:val="2"/>
          <w:numId w:val="20"/>
        </w:numPr>
        <w:ind w:firstLineChars="0"/>
      </w:pPr>
      <w:r w:rsidRPr="0062052D">
        <w:t>CONFIG GET loglevel</w:t>
      </w:r>
    </w:p>
    <w:p w14:paraId="0AB7BC09" w14:textId="77777777" w:rsidR="0062052D" w:rsidRDefault="0062052D" w:rsidP="0031706A">
      <w:pPr>
        <w:pStyle w:val="a1"/>
        <w:numPr>
          <w:ilvl w:val="2"/>
          <w:numId w:val="20"/>
        </w:numPr>
        <w:ind w:firstLineChars="0"/>
      </w:pPr>
      <w:r w:rsidRPr="0062052D">
        <w:t>CONFIG GET *</w:t>
      </w:r>
    </w:p>
    <w:p w14:paraId="45B55021" w14:textId="77777777" w:rsidR="0062052D" w:rsidRDefault="0062052D" w:rsidP="0031706A">
      <w:pPr>
        <w:pStyle w:val="a1"/>
        <w:numPr>
          <w:ilvl w:val="1"/>
          <w:numId w:val="20"/>
        </w:numPr>
        <w:ind w:firstLineChars="0"/>
      </w:pPr>
      <w:r>
        <w:rPr>
          <w:rFonts w:hint="eastAsia"/>
        </w:rPr>
        <w:t>设置配置参数命令：</w:t>
      </w:r>
      <w:r w:rsidRPr="0062052D">
        <w:t xml:space="preserve">CONFIG SET </w:t>
      </w:r>
      <w:r>
        <w:rPr>
          <w:rFonts w:hint="eastAsia"/>
        </w:rPr>
        <w:t>c</w:t>
      </w:r>
      <w:r>
        <w:t>onfig_name</w:t>
      </w:r>
      <w:r w:rsidRPr="0062052D">
        <w:t xml:space="preserve"> </w:t>
      </w:r>
      <w:r>
        <w:rPr>
          <w:rFonts w:hint="eastAsia"/>
        </w:rPr>
        <w:t>c</w:t>
      </w:r>
      <w:r>
        <w:t>onfig_</w:t>
      </w:r>
      <w:r>
        <w:rPr>
          <w:rFonts w:hint="eastAsia"/>
        </w:rPr>
        <w:t>value</w:t>
      </w:r>
    </w:p>
    <w:p w14:paraId="57CFD7EE" w14:textId="77777777" w:rsidR="0062052D" w:rsidRDefault="00803991" w:rsidP="0031706A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数据库切换</w:t>
      </w:r>
    </w:p>
    <w:p w14:paraId="5B9BAC69" w14:textId="77777777" w:rsidR="00803991" w:rsidRDefault="00803991" w:rsidP="0031706A">
      <w:pPr>
        <w:pStyle w:val="a1"/>
        <w:numPr>
          <w:ilvl w:val="1"/>
          <w:numId w:val="20"/>
        </w:numPr>
        <w:ind w:firstLineChars="0"/>
      </w:pPr>
      <w:r>
        <w:rPr>
          <w:rFonts w:hint="eastAsia"/>
        </w:rPr>
        <w:t>默认有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个数据库，编号</w:t>
      </w:r>
      <w:r>
        <w:rPr>
          <w:rFonts w:hint="eastAsia"/>
        </w:rPr>
        <w:t>0~</w:t>
      </w:r>
      <w:r>
        <w:t>15</w:t>
      </w:r>
      <w:r>
        <w:rPr>
          <w:rFonts w:hint="eastAsia"/>
        </w:rPr>
        <w:t>，初始数据库为</w:t>
      </w:r>
      <w:r>
        <w:rPr>
          <w:rFonts w:hint="eastAsia"/>
        </w:rPr>
        <w:t>0</w:t>
      </w:r>
    </w:p>
    <w:p w14:paraId="7E322802" w14:textId="77777777" w:rsidR="00803991" w:rsidRDefault="005B6FA8" w:rsidP="0031706A">
      <w:pPr>
        <w:pStyle w:val="a1"/>
        <w:numPr>
          <w:ilvl w:val="1"/>
          <w:numId w:val="20"/>
        </w:numPr>
        <w:ind w:firstLineChars="0"/>
      </w:pPr>
      <w:r>
        <w:rPr>
          <w:rFonts w:hint="eastAsia"/>
        </w:rPr>
        <w:t>切换数据库：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d</w:t>
      </w:r>
      <w:r>
        <w:t>b_id</w:t>
      </w:r>
    </w:p>
    <w:p w14:paraId="6535DC32" w14:textId="77777777" w:rsidR="005B6FA8" w:rsidRDefault="005B6FA8" w:rsidP="0031706A">
      <w:pPr>
        <w:pStyle w:val="a1"/>
        <w:numPr>
          <w:ilvl w:val="1"/>
          <w:numId w:val="20"/>
        </w:numPr>
        <w:ind w:firstLineChars="0"/>
      </w:pPr>
      <w:r w:rsidRPr="005B6FA8">
        <w:t>FLUSHALL</w:t>
      </w:r>
      <w:r>
        <w:rPr>
          <w:rFonts w:hint="eastAsia"/>
        </w:rPr>
        <w:t>：清空所有数据库数据</w:t>
      </w:r>
    </w:p>
    <w:p w14:paraId="5E4D5396" w14:textId="77777777" w:rsidR="00803991" w:rsidRDefault="005B6FA8" w:rsidP="0031706A">
      <w:pPr>
        <w:pStyle w:val="a1"/>
        <w:numPr>
          <w:ilvl w:val="1"/>
          <w:numId w:val="20"/>
        </w:numPr>
        <w:ind w:firstLineChars="0"/>
      </w:pPr>
      <w:r w:rsidRPr="005B6FA8">
        <w:t>FLUSHDB</w:t>
      </w:r>
      <w:r>
        <w:rPr>
          <w:rFonts w:hint="eastAsia"/>
        </w:rPr>
        <w:t>：清空当前数据库数据</w:t>
      </w:r>
    </w:p>
    <w:p w14:paraId="578C9122" w14:textId="77777777" w:rsidR="007C4FE7" w:rsidRDefault="007C4FE7" w:rsidP="007C4FE7">
      <w:pPr>
        <w:pStyle w:val="3"/>
        <w:spacing w:before="156" w:after="156"/>
      </w:pPr>
      <w:bookmarkStart w:id="47" w:name="_Toc42442668"/>
      <w:r>
        <w:rPr>
          <w:rFonts w:hint="eastAsia"/>
        </w:rPr>
        <w:t>设置生存时间</w:t>
      </w:r>
      <w:bookmarkEnd w:id="47"/>
    </w:p>
    <w:p w14:paraId="46A8B7EB" w14:textId="77777777" w:rsidR="007C4FE7" w:rsidRDefault="007C4FE7" w:rsidP="0031706A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设置数据存活时间，到期后销毁</w:t>
      </w:r>
      <w:r w:rsidR="002C5741">
        <w:rPr>
          <w:rFonts w:hint="eastAsia"/>
        </w:rPr>
        <w:t>，默认永久存储</w:t>
      </w:r>
    </w:p>
    <w:p w14:paraId="51A481CB" w14:textId="77777777" w:rsidR="007C4FE7" w:rsidRDefault="007C4FE7" w:rsidP="0031706A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E</w:t>
      </w:r>
      <w:r>
        <w:t>XPIRE</w:t>
      </w:r>
      <w:r w:rsidR="0008125C">
        <w:t xml:space="preserve"> </w:t>
      </w:r>
      <w:r w:rsidR="0008125C">
        <w:rPr>
          <w:rFonts w:hint="eastAsia"/>
        </w:rPr>
        <w:t>key</w:t>
      </w:r>
      <w:r w:rsidR="0008125C">
        <w:t xml:space="preserve"> seconds</w:t>
      </w:r>
    </w:p>
    <w:p w14:paraId="2F143744" w14:textId="77777777" w:rsidR="0008125C" w:rsidRDefault="0008125C" w:rsidP="0031706A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设置</w:t>
      </w:r>
      <w:r w:rsidR="002C5741">
        <w:rPr>
          <w:rFonts w:hint="eastAsia"/>
        </w:rPr>
        <w:t>key</w:t>
      </w:r>
      <w:r w:rsidR="002C5741">
        <w:rPr>
          <w:rFonts w:hint="eastAsia"/>
        </w:rPr>
        <w:t>对应数据的存活时间，单位秒</w:t>
      </w:r>
    </w:p>
    <w:p w14:paraId="35990279" w14:textId="77777777" w:rsidR="002C5741" w:rsidRDefault="002C5741" w:rsidP="0031706A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T</w:t>
      </w:r>
      <w:r>
        <w:t xml:space="preserve">TL </w:t>
      </w:r>
      <w:r>
        <w:rPr>
          <w:rFonts w:hint="eastAsia"/>
        </w:rPr>
        <w:t>key</w:t>
      </w:r>
    </w:p>
    <w:p w14:paraId="4A009C78" w14:textId="77777777" w:rsidR="002C5741" w:rsidRDefault="002C5741" w:rsidP="0031706A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key</w:t>
      </w:r>
      <w:r>
        <w:rPr>
          <w:rFonts w:hint="eastAsia"/>
        </w:rPr>
        <w:t>的存活时间</w:t>
      </w:r>
    </w:p>
    <w:p w14:paraId="147F907F" w14:textId="77777777" w:rsidR="002C5741" w:rsidRDefault="002C5741" w:rsidP="0031706A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正数：剩余存活时间</w:t>
      </w:r>
    </w:p>
    <w:p w14:paraId="7CD71700" w14:textId="77777777" w:rsidR="002C5741" w:rsidRDefault="002C5741" w:rsidP="0031706A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永久存储</w:t>
      </w:r>
    </w:p>
    <w:p w14:paraId="629A440C" w14:textId="77777777" w:rsidR="002C5741" w:rsidRDefault="002C5741" w:rsidP="0031706A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-</w:t>
      </w:r>
      <w:r>
        <w:t xml:space="preserve">2 </w:t>
      </w:r>
      <w:r>
        <w:rPr>
          <w:rFonts w:hint="eastAsia"/>
        </w:rPr>
        <w:t>数据已删除</w:t>
      </w:r>
    </w:p>
    <w:p w14:paraId="533173AC" w14:textId="77777777" w:rsidR="002C5741" w:rsidRDefault="002C5741" w:rsidP="0031706A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P</w:t>
      </w:r>
      <w:r>
        <w:t xml:space="preserve">ERSIST </w:t>
      </w:r>
      <w:r>
        <w:rPr>
          <w:rFonts w:hint="eastAsia"/>
        </w:rPr>
        <w:t>key</w:t>
      </w:r>
    </w:p>
    <w:p w14:paraId="2B2F7C3B" w14:textId="77777777" w:rsidR="002C5741" w:rsidRDefault="002C5741" w:rsidP="0031706A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清除生存时间设置，重置为</w:t>
      </w:r>
      <w:r>
        <w:rPr>
          <w:rFonts w:hint="eastAsia"/>
        </w:rPr>
        <w:t>-</w:t>
      </w:r>
      <w:r>
        <w:t>1</w:t>
      </w:r>
    </w:p>
    <w:p w14:paraId="57BDA8BE" w14:textId="77777777" w:rsidR="007C4FE7" w:rsidRPr="007C4FE7" w:rsidRDefault="007C4FE7" w:rsidP="007C4FE7">
      <w:pPr>
        <w:pStyle w:val="a1"/>
        <w:ind w:firstLine="360"/>
      </w:pPr>
    </w:p>
    <w:p w14:paraId="21FF5B8A" w14:textId="77777777" w:rsidR="00FE4549" w:rsidRDefault="00FE4549" w:rsidP="00FE4549">
      <w:pPr>
        <w:pStyle w:val="3"/>
        <w:spacing w:before="156" w:after="156"/>
      </w:pPr>
      <w:bookmarkStart w:id="48" w:name="_Toc42442669"/>
      <w:r>
        <w:t>Key</w:t>
      </w:r>
      <w:r>
        <w:rPr>
          <w:rFonts w:hint="eastAsia"/>
        </w:rPr>
        <w:t>相关操作</w:t>
      </w:r>
      <w:bookmarkEnd w:id="48"/>
    </w:p>
    <w:p w14:paraId="5C6780CB" w14:textId="77777777" w:rsidR="00FE4549" w:rsidRDefault="00FE4549" w:rsidP="0031706A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 xml:space="preserve">EL </w:t>
      </w:r>
      <w:r>
        <w:rPr>
          <w:rFonts w:hint="eastAsia"/>
        </w:rPr>
        <w:t>k</w:t>
      </w:r>
      <w:r>
        <w:t>ey</w:t>
      </w:r>
    </w:p>
    <w:p w14:paraId="09C4C66A" w14:textId="77777777" w:rsidR="00FE4549" w:rsidRDefault="00FE4549" w:rsidP="0031706A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UMP key</w:t>
      </w:r>
      <w:r>
        <w:tab/>
      </w:r>
      <w:r>
        <w:rPr>
          <w:rFonts w:hint="eastAsia"/>
        </w:rPr>
        <w:t>：序列化输出</w:t>
      </w:r>
    </w:p>
    <w:p w14:paraId="5CFC7BBD" w14:textId="77777777" w:rsidR="00FE4549" w:rsidRDefault="00FE4549" w:rsidP="0031706A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E</w:t>
      </w:r>
      <w:r>
        <w:t xml:space="preserve">XISTS </w:t>
      </w:r>
      <w:r>
        <w:rPr>
          <w:rFonts w:hint="eastAsia"/>
        </w:rPr>
        <w:t>key</w:t>
      </w:r>
    </w:p>
    <w:p w14:paraId="5D23FA71" w14:textId="77777777" w:rsidR="00FE4549" w:rsidRDefault="00FE4549" w:rsidP="0031706A">
      <w:pPr>
        <w:pStyle w:val="a1"/>
        <w:numPr>
          <w:ilvl w:val="0"/>
          <w:numId w:val="21"/>
        </w:numPr>
        <w:ind w:firstLineChars="0"/>
      </w:pPr>
      <w:r>
        <w:t xml:space="preserve">EXPIRE key seconds </w:t>
      </w:r>
      <w:r>
        <w:rPr>
          <w:rFonts w:hint="eastAsia"/>
        </w:rPr>
        <w:t>为给定</w:t>
      </w:r>
      <w:r>
        <w:rPr>
          <w:rFonts w:hint="eastAsia"/>
        </w:rPr>
        <w:t xml:space="preserve"> key </w:t>
      </w:r>
      <w:r>
        <w:rPr>
          <w:rFonts w:hint="eastAsia"/>
        </w:rPr>
        <w:t>设置过期时间，以秒计</w:t>
      </w:r>
    </w:p>
    <w:p w14:paraId="484BB9C3" w14:textId="77777777" w:rsidR="00FE4549" w:rsidRDefault="00FE4549" w:rsidP="0031706A">
      <w:pPr>
        <w:pStyle w:val="a1"/>
        <w:numPr>
          <w:ilvl w:val="0"/>
          <w:numId w:val="21"/>
        </w:numPr>
        <w:ind w:firstLineChars="0"/>
      </w:pPr>
      <w:r w:rsidRPr="00FE4549">
        <w:t>KEYS pattern</w:t>
      </w:r>
      <w:r>
        <w:tab/>
      </w:r>
      <w:r w:rsidRPr="00FE4549">
        <w:rPr>
          <w:rFonts w:hint="eastAsia"/>
        </w:rPr>
        <w:t>查找所有符合给定模式</w:t>
      </w:r>
      <w:r w:rsidRPr="00FE4549">
        <w:rPr>
          <w:rFonts w:hint="eastAsia"/>
        </w:rPr>
        <w:t>( pattern)</w:t>
      </w:r>
      <w:r w:rsidRPr="00FE4549">
        <w:rPr>
          <w:rFonts w:hint="eastAsia"/>
        </w:rPr>
        <w:t>的</w:t>
      </w:r>
      <w:r w:rsidRPr="00FE4549">
        <w:rPr>
          <w:rFonts w:hint="eastAsia"/>
        </w:rPr>
        <w:t>key</w:t>
      </w:r>
      <w:r>
        <w:rPr>
          <w:rFonts w:hint="eastAsia"/>
        </w:rPr>
        <w:t>，类似正则</w:t>
      </w:r>
    </w:p>
    <w:p w14:paraId="1C223938" w14:textId="77777777" w:rsidR="00FE4549" w:rsidRPr="00FE4549" w:rsidRDefault="006026EC" w:rsidP="0031706A">
      <w:pPr>
        <w:pStyle w:val="a1"/>
        <w:numPr>
          <w:ilvl w:val="0"/>
          <w:numId w:val="21"/>
        </w:numPr>
        <w:ind w:firstLineChars="0"/>
      </w:pPr>
      <w:r>
        <w:t>TYPE key</w:t>
      </w:r>
      <w:r>
        <w:tab/>
      </w:r>
      <w:r>
        <w:rPr>
          <w:rFonts w:hint="eastAsia"/>
        </w:rPr>
        <w:t>返回</w:t>
      </w:r>
      <w:r>
        <w:rPr>
          <w:rFonts w:hint="eastAsia"/>
        </w:rPr>
        <w:t xml:space="preserve"> key </w:t>
      </w:r>
      <w:r>
        <w:rPr>
          <w:rFonts w:hint="eastAsia"/>
        </w:rPr>
        <w:t>所储存的值的类型</w:t>
      </w:r>
    </w:p>
    <w:p w14:paraId="67F9E8D7" w14:textId="77777777" w:rsidR="000A4C03" w:rsidRDefault="006026EC" w:rsidP="006026EC">
      <w:pPr>
        <w:pStyle w:val="3"/>
        <w:spacing w:before="156" w:after="156"/>
      </w:pPr>
      <w:bookmarkStart w:id="49" w:name="_Toc42442670"/>
      <w:r>
        <w:rPr>
          <w:rFonts w:hint="eastAsia"/>
        </w:rPr>
        <w:t>String</w:t>
      </w:r>
      <w:r>
        <w:rPr>
          <w:rFonts w:hint="eastAsia"/>
        </w:rPr>
        <w:t>数据相关操作</w:t>
      </w:r>
      <w:bookmarkEnd w:id="49"/>
    </w:p>
    <w:p w14:paraId="79667597" w14:textId="77777777" w:rsidR="006026EC" w:rsidRDefault="006026EC" w:rsidP="0031706A">
      <w:pPr>
        <w:pStyle w:val="a1"/>
        <w:numPr>
          <w:ilvl w:val="0"/>
          <w:numId w:val="22"/>
        </w:numPr>
        <w:ind w:firstLineChars="0"/>
      </w:pPr>
      <w:r>
        <w:tab/>
        <w:t>SET key value</w:t>
      </w:r>
      <w:r>
        <w:tab/>
      </w:r>
      <w:r>
        <w:rPr>
          <w:rFonts w:hint="eastAsia"/>
        </w:rPr>
        <w:t>设置指定</w:t>
      </w:r>
      <w:r>
        <w:rPr>
          <w:rFonts w:hint="eastAsia"/>
        </w:rPr>
        <w:t>key</w:t>
      </w:r>
      <w:r>
        <w:rPr>
          <w:rFonts w:hint="eastAsia"/>
        </w:rPr>
        <w:t>的值</w:t>
      </w:r>
    </w:p>
    <w:p w14:paraId="6ABA1ADD" w14:textId="77777777" w:rsidR="006026EC" w:rsidRDefault="006026EC" w:rsidP="0031706A">
      <w:pPr>
        <w:pStyle w:val="a1"/>
        <w:numPr>
          <w:ilvl w:val="0"/>
          <w:numId w:val="22"/>
        </w:numPr>
        <w:ind w:firstLineChars="0"/>
      </w:pPr>
      <w:r>
        <w:t>GET key</w:t>
      </w:r>
      <w:r>
        <w:tab/>
      </w:r>
      <w:r>
        <w:tab/>
      </w:r>
      <w:r>
        <w:tab/>
      </w:r>
      <w:r>
        <w:rPr>
          <w:rFonts w:hint="eastAsia"/>
        </w:rPr>
        <w:t>获取指定</w:t>
      </w:r>
      <w:r>
        <w:rPr>
          <w:rFonts w:hint="eastAsia"/>
        </w:rPr>
        <w:t>key</w:t>
      </w:r>
      <w:r>
        <w:rPr>
          <w:rFonts w:hint="eastAsia"/>
        </w:rPr>
        <w:t>的值。</w:t>
      </w:r>
    </w:p>
    <w:p w14:paraId="00A5779E" w14:textId="77777777" w:rsidR="006026EC" w:rsidRDefault="006026EC" w:rsidP="0031706A">
      <w:pPr>
        <w:pStyle w:val="a1"/>
        <w:numPr>
          <w:ilvl w:val="0"/>
          <w:numId w:val="22"/>
        </w:numPr>
        <w:ind w:firstLineChars="0"/>
      </w:pPr>
      <w:r>
        <w:t>GETRANGE key start end</w:t>
      </w:r>
      <w:r>
        <w:tab/>
      </w:r>
      <w:r>
        <w:tab/>
      </w:r>
      <w:r>
        <w:rPr>
          <w:rFonts w:hint="eastAsia"/>
        </w:rPr>
        <w:t>返回</w:t>
      </w:r>
      <w:r>
        <w:rPr>
          <w:rFonts w:hint="eastAsia"/>
        </w:rPr>
        <w:t>key</w:t>
      </w:r>
      <w:r>
        <w:rPr>
          <w:rFonts w:hint="eastAsia"/>
        </w:rPr>
        <w:t>中字符串值的子字符</w:t>
      </w:r>
    </w:p>
    <w:p w14:paraId="66EA8804" w14:textId="77777777" w:rsidR="006026EC" w:rsidRPr="006026EC" w:rsidRDefault="006026EC" w:rsidP="0031706A">
      <w:pPr>
        <w:pStyle w:val="a1"/>
        <w:numPr>
          <w:ilvl w:val="0"/>
          <w:numId w:val="22"/>
        </w:numPr>
        <w:ind w:firstLineChars="0"/>
      </w:pPr>
      <w:r>
        <w:t>GETSET key value</w:t>
      </w:r>
      <w:r>
        <w:tab/>
      </w:r>
      <w:r>
        <w:rPr>
          <w:rFonts w:hint="eastAsia"/>
        </w:rPr>
        <w:t>将给定</w:t>
      </w:r>
      <w:r>
        <w:rPr>
          <w:rFonts w:hint="eastAsia"/>
        </w:rPr>
        <w:t>key</w:t>
      </w:r>
      <w:r>
        <w:rPr>
          <w:rFonts w:hint="eastAsia"/>
        </w:rPr>
        <w:t>的值设为</w:t>
      </w:r>
      <w:r>
        <w:rPr>
          <w:rFonts w:hint="eastAsia"/>
        </w:rPr>
        <w:t>value</w:t>
      </w:r>
      <w:r>
        <w:rPr>
          <w:rFonts w:hint="eastAsia"/>
        </w:rPr>
        <w:t>，并返回</w:t>
      </w:r>
      <w:r>
        <w:rPr>
          <w:rFonts w:hint="eastAsia"/>
        </w:rPr>
        <w:t>key</w:t>
      </w:r>
      <w:r>
        <w:rPr>
          <w:rFonts w:hint="eastAsia"/>
        </w:rPr>
        <w:t>的旧值</w:t>
      </w:r>
    </w:p>
    <w:p w14:paraId="4E70F452" w14:textId="77777777" w:rsidR="000A4C03" w:rsidRDefault="005C11FC" w:rsidP="005C11FC">
      <w:pPr>
        <w:pStyle w:val="3"/>
        <w:spacing w:before="156" w:after="156"/>
      </w:pPr>
      <w:bookmarkStart w:id="50" w:name="_Toc42442671"/>
      <w:r>
        <w:rPr>
          <w:rFonts w:hint="eastAsia"/>
        </w:rPr>
        <w:t>Has</w:t>
      </w:r>
      <w:r>
        <w:t>h</w:t>
      </w:r>
      <w:r>
        <w:rPr>
          <w:rFonts w:hint="eastAsia"/>
        </w:rPr>
        <w:t>数据相关操作</w:t>
      </w:r>
      <w:bookmarkEnd w:id="50"/>
    </w:p>
    <w:p w14:paraId="5E59BE30" w14:textId="77777777" w:rsidR="00634F14" w:rsidRDefault="00634F14" w:rsidP="0031706A">
      <w:pPr>
        <w:pStyle w:val="a1"/>
        <w:numPr>
          <w:ilvl w:val="0"/>
          <w:numId w:val="23"/>
        </w:numPr>
        <w:ind w:firstLineChars="0"/>
      </w:pPr>
      <w:r w:rsidRPr="00634F14">
        <w:t>HSET key field value</w:t>
      </w:r>
      <w:r>
        <w:tab/>
      </w:r>
      <w:r>
        <w:tab/>
      </w:r>
      <w:r>
        <w:rPr>
          <w:rFonts w:hint="eastAsia"/>
        </w:rPr>
        <w:t>往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对应的</w:t>
      </w:r>
      <w:r>
        <w:rPr>
          <w:rFonts w:hint="eastAsia"/>
        </w:rPr>
        <w:t>Hash</w:t>
      </w:r>
      <w:r>
        <w:rPr>
          <w:rFonts w:hint="eastAsia"/>
        </w:rPr>
        <w:t>表中添加</w:t>
      </w:r>
      <w:r>
        <w:rPr>
          <w:rFonts w:hint="eastAsia"/>
        </w:rPr>
        <w:t>f</w:t>
      </w:r>
      <w:r>
        <w:t>-v</w:t>
      </w:r>
      <w:r>
        <w:rPr>
          <w:rFonts w:hint="eastAsia"/>
        </w:rPr>
        <w:t>对</w:t>
      </w:r>
    </w:p>
    <w:p w14:paraId="33E20D75" w14:textId="77777777" w:rsidR="005C11FC" w:rsidRDefault="005C11FC" w:rsidP="0031706A">
      <w:pPr>
        <w:pStyle w:val="a1"/>
        <w:numPr>
          <w:ilvl w:val="0"/>
          <w:numId w:val="23"/>
        </w:numPr>
        <w:ind w:firstLineChars="0"/>
      </w:pPr>
      <w:r>
        <w:t>HMSET key field1 value1 [field2 value2 ]</w:t>
      </w:r>
      <w:r>
        <w:tab/>
      </w:r>
      <w:r>
        <w:tab/>
      </w:r>
      <w:r>
        <w:rPr>
          <w:rFonts w:hint="eastAsia"/>
        </w:rPr>
        <w:t>同时将多个</w:t>
      </w:r>
      <w:r>
        <w:rPr>
          <w:rFonts w:hint="eastAsia"/>
        </w:rPr>
        <w:t>field-value</w:t>
      </w:r>
      <w:r>
        <w:rPr>
          <w:rFonts w:hint="eastAsia"/>
        </w:rPr>
        <w:t>对设置到哈希表</w:t>
      </w:r>
      <w:r>
        <w:rPr>
          <w:rFonts w:hint="eastAsia"/>
        </w:rPr>
        <w:t>key</w:t>
      </w:r>
      <w:r>
        <w:rPr>
          <w:rFonts w:hint="eastAsia"/>
        </w:rPr>
        <w:t>中</w:t>
      </w:r>
    </w:p>
    <w:p w14:paraId="022B0911" w14:textId="77777777" w:rsidR="002A5AE3" w:rsidRDefault="002A5AE3" w:rsidP="0031706A">
      <w:pPr>
        <w:pStyle w:val="a1"/>
        <w:numPr>
          <w:ilvl w:val="0"/>
          <w:numId w:val="23"/>
        </w:numPr>
        <w:ind w:firstLineChars="0"/>
      </w:pPr>
      <w:r>
        <w:t>HSETNX key field value</w:t>
      </w:r>
      <w:r>
        <w:tab/>
      </w:r>
      <w:r>
        <w:tab/>
      </w:r>
      <w:r>
        <w:rPr>
          <w:rFonts w:hint="eastAsia"/>
        </w:rPr>
        <w:t>只有在字段</w:t>
      </w:r>
      <w:r>
        <w:rPr>
          <w:rFonts w:hint="eastAsia"/>
        </w:rPr>
        <w:t xml:space="preserve"> field </w:t>
      </w:r>
      <w:r>
        <w:rPr>
          <w:rFonts w:hint="eastAsia"/>
        </w:rPr>
        <w:t>不存在时，设置哈希表字段的值</w:t>
      </w:r>
    </w:p>
    <w:p w14:paraId="48077032" w14:textId="77777777" w:rsidR="005C11FC" w:rsidRDefault="005C11FC" w:rsidP="0031706A">
      <w:pPr>
        <w:pStyle w:val="a1"/>
        <w:numPr>
          <w:ilvl w:val="0"/>
          <w:numId w:val="23"/>
        </w:numPr>
        <w:ind w:firstLineChars="0"/>
      </w:pPr>
      <w:r>
        <w:t>HGET key field</w:t>
      </w:r>
      <w:r>
        <w:tab/>
      </w:r>
      <w:r>
        <w:tab/>
      </w:r>
      <w:r>
        <w:rPr>
          <w:rFonts w:hint="eastAsia"/>
        </w:rPr>
        <w:t>获取存储在哈希表中指定字段的值。</w:t>
      </w:r>
    </w:p>
    <w:p w14:paraId="60680FA5" w14:textId="77777777" w:rsidR="005C11FC" w:rsidRDefault="005C11FC" w:rsidP="0031706A">
      <w:pPr>
        <w:pStyle w:val="a1"/>
        <w:numPr>
          <w:ilvl w:val="0"/>
          <w:numId w:val="23"/>
        </w:numPr>
        <w:ind w:firstLineChars="0"/>
      </w:pPr>
      <w:r>
        <w:t>HGETALL key</w:t>
      </w:r>
      <w:r>
        <w:tab/>
      </w:r>
      <w:r>
        <w:tab/>
      </w:r>
      <w:r>
        <w:rPr>
          <w:rFonts w:hint="eastAsia"/>
        </w:rPr>
        <w:t>获取在哈希表中指定</w:t>
      </w:r>
      <w:r>
        <w:rPr>
          <w:rFonts w:hint="eastAsia"/>
        </w:rPr>
        <w:t xml:space="preserve"> key</w:t>
      </w:r>
      <w:r>
        <w:rPr>
          <w:rFonts w:hint="eastAsia"/>
        </w:rPr>
        <w:t>的所有字段和值</w:t>
      </w:r>
    </w:p>
    <w:p w14:paraId="132D29DA" w14:textId="77777777" w:rsidR="00634F14" w:rsidRDefault="00634F14" w:rsidP="0031706A">
      <w:pPr>
        <w:pStyle w:val="a1"/>
        <w:numPr>
          <w:ilvl w:val="0"/>
          <w:numId w:val="23"/>
        </w:numPr>
        <w:ind w:firstLineChars="0"/>
      </w:pPr>
      <w:r w:rsidRPr="00634F14">
        <w:t>HKEYS key</w:t>
      </w:r>
      <w:r>
        <w:tab/>
      </w:r>
      <w:r>
        <w:tab/>
      </w:r>
      <w:r>
        <w:tab/>
      </w:r>
      <w:r>
        <w:rPr>
          <w:rFonts w:hint="eastAsia"/>
        </w:rPr>
        <w:t>获取所有</w:t>
      </w:r>
      <w:r>
        <w:rPr>
          <w:rFonts w:hint="eastAsia"/>
        </w:rPr>
        <w:t>fi</w:t>
      </w:r>
      <w:r>
        <w:t>e</w:t>
      </w:r>
      <w:r>
        <w:rPr>
          <w:rFonts w:hint="eastAsia"/>
        </w:rPr>
        <w:t>l</w:t>
      </w:r>
      <w:r>
        <w:t>d</w:t>
      </w:r>
    </w:p>
    <w:p w14:paraId="46AB3BCE" w14:textId="77777777" w:rsidR="00634F14" w:rsidRDefault="00634F14" w:rsidP="0031706A">
      <w:pPr>
        <w:pStyle w:val="a1"/>
        <w:numPr>
          <w:ilvl w:val="0"/>
          <w:numId w:val="23"/>
        </w:numPr>
        <w:ind w:firstLineChars="0"/>
      </w:pPr>
      <w:r w:rsidRPr="00634F14">
        <w:t>HLEN key</w:t>
      </w:r>
    </w:p>
    <w:p w14:paraId="32221CBD" w14:textId="77777777" w:rsidR="008362D0" w:rsidRDefault="008362D0" w:rsidP="0031706A">
      <w:pPr>
        <w:pStyle w:val="a1"/>
        <w:numPr>
          <w:ilvl w:val="0"/>
          <w:numId w:val="23"/>
        </w:numPr>
        <w:ind w:firstLineChars="0"/>
      </w:pPr>
      <w:r w:rsidRPr="008362D0">
        <w:t>HVALS key</w:t>
      </w:r>
      <w:r>
        <w:tab/>
      </w:r>
      <w:r>
        <w:tab/>
      </w:r>
      <w:r>
        <w:tab/>
      </w:r>
      <w:r>
        <w:rPr>
          <w:rFonts w:hint="eastAsia"/>
        </w:rPr>
        <w:t>获取所有</w:t>
      </w:r>
      <w:r>
        <w:t>value</w:t>
      </w:r>
    </w:p>
    <w:p w14:paraId="61B53C66" w14:textId="77777777" w:rsidR="005C11FC" w:rsidRDefault="005C11FC" w:rsidP="0031706A">
      <w:pPr>
        <w:pStyle w:val="a1"/>
        <w:numPr>
          <w:ilvl w:val="0"/>
          <w:numId w:val="23"/>
        </w:numPr>
        <w:ind w:firstLineChars="0"/>
      </w:pPr>
      <w:r w:rsidRPr="005C11FC">
        <w:t>HEXISTS key field</w:t>
      </w:r>
    </w:p>
    <w:p w14:paraId="00DB08AC" w14:textId="77777777" w:rsidR="005C11FC" w:rsidRPr="005C11FC" w:rsidRDefault="005C11FC" w:rsidP="0031706A">
      <w:pPr>
        <w:pStyle w:val="a1"/>
        <w:numPr>
          <w:ilvl w:val="0"/>
          <w:numId w:val="23"/>
        </w:numPr>
        <w:ind w:firstLineChars="0"/>
      </w:pPr>
      <w:r w:rsidRPr="005C11FC">
        <w:t>HDEL key field1 [field2]</w:t>
      </w:r>
      <w:r>
        <w:tab/>
      </w:r>
      <w:r>
        <w:tab/>
      </w:r>
      <w:r>
        <w:rPr>
          <w:rFonts w:hint="eastAsia"/>
        </w:rPr>
        <w:t>全删除用</w:t>
      </w:r>
      <w:r>
        <w:rPr>
          <w:rFonts w:hint="eastAsia"/>
        </w:rPr>
        <w:t>D</w:t>
      </w:r>
      <w:r>
        <w:t>EL</w:t>
      </w:r>
    </w:p>
    <w:p w14:paraId="6DE86C5F" w14:textId="77777777" w:rsidR="005C11FC" w:rsidRDefault="005C11FC" w:rsidP="005C11FC">
      <w:pPr>
        <w:pStyle w:val="3"/>
        <w:spacing w:before="156" w:after="156"/>
      </w:pPr>
      <w:bookmarkStart w:id="51" w:name="_Toc42442672"/>
      <w:r>
        <w:rPr>
          <w:rFonts w:hint="eastAsia"/>
        </w:rPr>
        <w:t>List</w:t>
      </w:r>
      <w:r>
        <w:rPr>
          <w:rFonts w:hint="eastAsia"/>
        </w:rPr>
        <w:t>数据相关操作</w:t>
      </w:r>
      <w:bookmarkEnd w:id="51"/>
    </w:p>
    <w:p w14:paraId="08927A11" w14:textId="77777777" w:rsidR="00436E8B" w:rsidRDefault="00436E8B" w:rsidP="0031706A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插入</w:t>
      </w:r>
    </w:p>
    <w:p w14:paraId="76619F6F" w14:textId="77777777" w:rsidR="006B5B5C" w:rsidRDefault="006B5B5C" w:rsidP="0031706A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头部插入</w:t>
      </w:r>
    </w:p>
    <w:p w14:paraId="1A2E6D8C" w14:textId="77777777" w:rsidR="00436E8B" w:rsidRDefault="00436E8B" w:rsidP="0031706A">
      <w:pPr>
        <w:pStyle w:val="a1"/>
        <w:numPr>
          <w:ilvl w:val="2"/>
          <w:numId w:val="24"/>
        </w:numPr>
        <w:ind w:firstLineChars="0"/>
      </w:pPr>
      <w:r>
        <w:lastRenderedPageBreak/>
        <w:t>LPUSH key value1 [value2]</w:t>
      </w:r>
    </w:p>
    <w:p w14:paraId="022D5008" w14:textId="77777777" w:rsidR="00436E8B" w:rsidRDefault="00436E8B" w:rsidP="0031706A">
      <w:pPr>
        <w:pStyle w:val="a1"/>
        <w:numPr>
          <w:ilvl w:val="2"/>
          <w:numId w:val="24"/>
        </w:numPr>
        <w:ind w:firstLineChars="0"/>
      </w:pPr>
      <w:r>
        <w:t>LPUSHX key value</w:t>
      </w:r>
    </w:p>
    <w:p w14:paraId="1F63F0EA" w14:textId="77777777" w:rsidR="00436E8B" w:rsidRDefault="002D27E0" w:rsidP="0031706A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尾部插入</w:t>
      </w:r>
    </w:p>
    <w:p w14:paraId="581E08B7" w14:textId="77777777" w:rsidR="002D27E0" w:rsidRDefault="002D27E0" w:rsidP="0031706A">
      <w:pPr>
        <w:pStyle w:val="a1"/>
        <w:numPr>
          <w:ilvl w:val="2"/>
          <w:numId w:val="24"/>
        </w:numPr>
        <w:ind w:firstLineChars="0"/>
      </w:pPr>
      <w:r>
        <w:t>RPUSH key value1 [value2]</w:t>
      </w:r>
    </w:p>
    <w:p w14:paraId="13413ECF" w14:textId="77777777" w:rsidR="002D27E0" w:rsidRDefault="002D27E0" w:rsidP="0031706A">
      <w:pPr>
        <w:pStyle w:val="a1"/>
        <w:numPr>
          <w:ilvl w:val="2"/>
          <w:numId w:val="24"/>
        </w:numPr>
        <w:ind w:firstLineChars="0"/>
      </w:pPr>
      <w:r>
        <w:t>RPUSHX key value</w:t>
      </w:r>
    </w:p>
    <w:p w14:paraId="49133502" w14:textId="77777777" w:rsidR="006B5B5C" w:rsidRDefault="006B5B5C" w:rsidP="0031706A">
      <w:pPr>
        <w:pStyle w:val="a1"/>
        <w:numPr>
          <w:ilvl w:val="1"/>
          <w:numId w:val="24"/>
        </w:numPr>
        <w:ind w:firstLineChars="0"/>
      </w:pPr>
      <w:r>
        <w:t>LINSERT key BEFORE|AFTER pivot value</w:t>
      </w:r>
      <w:r>
        <w:rPr>
          <w:rFonts w:hint="eastAsia"/>
        </w:rPr>
        <w:t>在列表的元素</w:t>
      </w:r>
      <w:r>
        <w:t>pivot</w:t>
      </w:r>
      <w:r>
        <w:rPr>
          <w:rFonts w:hint="eastAsia"/>
        </w:rPr>
        <w:t>前或者后插入元素</w:t>
      </w:r>
    </w:p>
    <w:p w14:paraId="00E57535" w14:textId="77777777" w:rsidR="002D27E0" w:rsidRDefault="002D27E0" w:rsidP="0031706A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查询</w:t>
      </w:r>
    </w:p>
    <w:p w14:paraId="7DCE1FCF" w14:textId="77777777" w:rsidR="002D27E0" w:rsidRDefault="006B5B5C" w:rsidP="0031706A">
      <w:pPr>
        <w:pStyle w:val="a1"/>
        <w:numPr>
          <w:ilvl w:val="1"/>
          <w:numId w:val="24"/>
        </w:numPr>
        <w:ind w:firstLineChars="0"/>
      </w:pPr>
      <w:r>
        <w:t>LINDEX key index</w:t>
      </w:r>
      <w:r>
        <w:tab/>
      </w:r>
      <w:r>
        <w:rPr>
          <w:rFonts w:hint="eastAsia"/>
        </w:rPr>
        <w:t>通过索引获取列表中的元素</w:t>
      </w:r>
    </w:p>
    <w:p w14:paraId="67A732D2" w14:textId="77777777" w:rsidR="0093383B" w:rsidRDefault="0093383B" w:rsidP="0031706A">
      <w:pPr>
        <w:pStyle w:val="a1"/>
        <w:numPr>
          <w:ilvl w:val="1"/>
          <w:numId w:val="24"/>
        </w:numPr>
        <w:ind w:firstLineChars="0"/>
      </w:pPr>
      <w:r>
        <w:t>LLEN key</w:t>
      </w:r>
      <w:r>
        <w:tab/>
      </w:r>
      <w:r>
        <w:tab/>
      </w:r>
      <w:r>
        <w:tab/>
      </w:r>
      <w:r>
        <w:rPr>
          <w:rFonts w:hint="eastAsia"/>
        </w:rPr>
        <w:t>列表长度</w:t>
      </w:r>
    </w:p>
    <w:p w14:paraId="145599F4" w14:textId="77777777" w:rsidR="0093383B" w:rsidRDefault="0093383B" w:rsidP="0031706A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</w:p>
    <w:p w14:paraId="32FFDC31" w14:textId="77777777" w:rsidR="0093383B" w:rsidRDefault="0093383B" w:rsidP="0031706A">
      <w:pPr>
        <w:pStyle w:val="a1"/>
        <w:numPr>
          <w:ilvl w:val="1"/>
          <w:numId w:val="24"/>
        </w:numPr>
        <w:ind w:firstLineChars="0"/>
      </w:pPr>
      <w:r>
        <w:t>LSET key index value</w:t>
      </w:r>
      <w:r>
        <w:tab/>
      </w:r>
      <w:r>
        <w:tab/>
      </w:r>
      <w:r>
        <w:rPr>
          <w:rFonts w:hint="eastAsia"/>
        </w:rPr>
        <w:t>通过索引设置列表元素的值</w:t>
      </w:r>
    </w:p>
    <w:p w14:paraId="1CAF0045" w14:textId="77777777" w:rsidR="002D27E0" w:rsidRDefault="002D27E0" w:rsidP="0031706A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移除</w:t>
      </w:r>
    </w:p>
    <w:p w14:paraId="00AA20F3" w14:textId="77777777" w:rsidR="002D27E0" w:rsidRDefault="002D27E0" w:rsidP="0031706A">
      <w:pPr>
        <w:pStyle w:val="a1"/>
        <w:numPr>
          <w:ilvl w:val="1"/>
          <w:numId w:val="24"/>
        </w:numPr>
        <w:ind w:firstLineChars="0"/>
      </w:pPr>
      <w:r w:rsidRPr="002D27E0">
        <w:t>LPOP key</w:t>
      </w:r>
      <w:r>
        <w:tab/>
      </w:r>
      <w:r>
        <w:tab/>
      </w:r>
      <w:r>
        <w:rPr>
          <w:rFonts w:hint="eastAsia"/>
        </w:rPr>
        <w:t>头部移除</w:t>
      </w:r>
      <w:r w:rsidR="006B5B5C">
        <w:rPr>
          <w:rFonts w:hint="eastAsia"/>
        </w:rPr>
        <w:t>，并返回删除数据</w:t>
      </w:r>
    </w:p>
    <w:p w14:paraId="19BEC181" w14:textId="77777777" w:rsidR="002D27E0" w:rsidRPr="00436E8B" w:rsidRDefault="002D27E0" w:rsidP="0031706A">
      <w:pPr>
        <w:pStyle w:val="a1"/>
        <w:numPr>
          <w:ilvl w:val="1"/>
          <w:numId w:val="24"/>
        </w:numPr>
        <w:ind w:firstLineChars="0"/>
      </w:pPr>
      <w:r w:rsidRPr="002D27E0">
        <w:t>RPOP key</w:t>
      </w:r>
      <w:r>
        <w:tab/>
      </w:r>
      <w:r>
        <w:tab/>
      </w:r>
      <w:r>
        <w:rPr>
          <w:rFonts w:hint="eastAsia"/>
        </w:rPr>
        <w:t>尾部移除</w:t>
      </w:r>
      <w:r w:rsidR="006B5B5C">
        <w:rPr>
          <w:rFonts w:hint="eastAsia"/>
        </w:rPr>
        <w:t>，并返回删除数据</w:t>
      </w:r>
    </w:p>
    <w:p w14:paraId="46122052" w14:textId="77777777" w:rsidR="005C11FC" w:rsidRDefault="005C11FC" w:rsidP="005C11FC">
      <w:pPr>
        <w:pStyle w:val="3"/>
        <w:spacing w:before="156" w:after="156"/>
      </w:pPr>
      <w:bookmarkStart w:id="52" w:name="_Toc42442673"/>
      <w:r>
        <w:rPr>
          <w:rFonts w:hint="eastAsia"/>
        </w:rPr>
        <w:t>S</w:t>
      </w:r>
      <w:r>
        <w:t>et</w:t>
      </w:r>
      <w:r>
        <w:rPr>
          <w:rFonts w:hint="eastAsia"/>
        </w:rPr>
        <w:t>数据相关操作</w:t>
      </w:r>
      <w:bookmarkEnd w:id="52"/>
    </w:p>
    <w:p w14:paraId="406EC072" w14:textId="77777777" w:rsidR="00D35B34" w:rsidRDefault="00473648" w:rsidP="0031706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增</w:t>
      </w:r>
    </w:p>
    <w:p w14:paraId="73D99EB1" w14:textId="77777777" w:rsidR="0068577E" w:rsidRDefault="0068577E" w:rsidP="0031706A">
      <w:pPr>
        <w:pStyle w:val="a1"/>
        <w:numPr>
          <w:ilvl w:val="1"/>
          <w:numId w:val="25"/>
        </w:numPr>
        <w:ind w:firstLineChars="0"/>
      </w:pPr>
      <w:r>
        <w:t>SADD key member1 [member2]</w:t>
      </w:r>
      <w:r>
        <w:tab/>
      </w:r>
      <w:r>
        <w:rPr>
          <w:rFonts w:hint="eastAsia"/>
        </w:rPr>
        <w:t>向集合添加一个或多个成员</w:t>
      </w:r>
    </w:p>
    <w:p w14:paraId="7EA9DEDD" w14:textId="77777777" w:rsidR="00473648" w:rsidRDefault="00473648" w:rsidP="0031706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查</w:t>
      </w:r>
    </w:p>
    <w:p w14:paraId="55D7BA25" w14:textId="77777777" w:rsidR="005E613C" w:rsidRDefault="005E613C" w:rsidP="0031706A">
      <w:pPr>
        <w:pStyle w:val="a1"/>
        <w:numPr>
          <w:ilvl w:val="1"/>
          <w:numId w:val="25"/>
        </w:numPr>
        <w:ind w:firstLineChars="0"/>
      </w:pPr>
      <w:r>
        <w:t>SMEMBERS key</w:t>
      </w:r>
      <w:r>
        <w:tab/>
      </w:r>
      <w:r>
        <w:tab/>
      </w:r>
      <w:r>
        <w:rPr>
          <w:rFonts w:hint="eastAsia"/>
        </w:rPr>
        <w:t>返回集合中的所有成员</w:t>
      </w:r>
    </w:p>
    <w:p w14:paraId="500D1301" w14:textId="77777777" w:rsidR="0068577E" w:rsidRDefault="005E613C" w:rsidP="0031706A">
      <w:pPr>
        <w:pStyle w:val="a1"/>
        <w:numPr>
          <w:ilvl w:val="1"/>
          <w:numId w:val="25"/>
        </w:numPr>
        <w:ind w:firstLineChars="0"/>
      </w:pPr>
      <w:r>
        <w:t>SISMEMBER key member</w:t>
      </w:r>
      <w:r>
        <w:tab/>
      </w:r>
      <w:r>
        <w:rPr>
          <w:rFonts w:hint="eastAsia"/>
        </w:rPr>
        <w:t>判断</w:t>
      </w:r>
      <w:r>
        <w:rPr>
          <w:rFonts w:hint="eastAsia"/>
        </w:rPr>
        <w:t>member</w:t>
      </w:r>
      <w:r>
        <w:rPr>
          <w:rFonts w:hint="eastAsia"/>
        </w:rPr>
        <w:t>元素是否是集合</w:t>
      </w:r>
      <w:r>
        <w:rPr>
          <w:rFonts w:hint="eastAsia"/>
        </w:rPr>
        <w:t>key</w:t>
      </w:r>
      <w:r>
        <w:rPr>
          <w:rFonts w:hint="eastAsia"/>
        </w:rPr>
        <w:t>的成员</w:t>
      </w:r>
    </w:p>
    <w:p w14:paraId="209EE6FB" w14:textId="77777777" w:rsidR="0068577E" w:rsidRDefault="0068577E" w:rsidP="0031706A">
      <w:pPr>
        <w:pStyle w:val="a1"/>
        <w:numPr>
          <w:ilvl w:val="1"/>
          <w:numId w:val="25"/>
        </w:numPr>
        <w:ind w:firstLineChars="0"/>
      </w:pPr>
      <w:r>
        <w:t>SDIFF key1 [key2]</w:t>
      </w:r>
      <w:r>
        <w:tab/>
      </w:r>
      <w:r>
        <w:rPr>
          <w:rFonts w:hint="eastAsia"/>
        </w:rPr>
        <w:t>返回给定所有集合的差集</w:t>
      </w:r>
    </w:p>
    <w:p w14:paraId="0B0FE7F4" w14:textId="77777777" w:rsidR="0068577E" w:rsidRDefault="0068577E" w:rsidP="0031706A">
      <w:pPr>
        <w:pStyle w:val="a1"/>
        <w:numPr>
          <w:ilvl w:val="1"/>
          <w:numId w:val="25"/>
        </w:numPr>
        <w:ind w:firstLineChars="0"/>
      </w:pPr>
      <w:r>
        <w:t>SINTER key1 [key2]</w:t>
      </w:r>
      <w:r>
        <w:tab/>
      </w:r>
      <w:r>
        <w:tab/>
      </w:r>
      <w:r>
        <w:rPr>
          <w:rFonts w:hint="eastAsia"/>
        </w:rPr>
        <w:t>返回给定所有集合的交集</w:t>
      </w:r>
    </w:p>
    <w:p w14:paraId="7C423B07" w14:textId="77777777" w:rsidR="005E613C" w:rsidRDefault="005E613C" w:rsidP="0031706A">
      <w:pPr>
        <w:pStyle w:val="a1"/>
        <w:numPr>
          <w:ilvl w:val="1"/>
          <w:numId w:val="25"/>
        </w:numPr>
        <w:ind w:firstLineChars="0"/>
      </w:pPr>
      <w:r>
        <w:t>SREM key member1 [member2]</w:t>
      </w:r>
      <w:r>
        <w:tab/>
      </w:r>
      <w:r>
        <w:rPr>
          <w:rFonts w:hint="eastAsia"/>
        </w:rPr>
        <w:t>移除集合中一个或多个成员</w:t>
      </w:r>
    </w:p>
    <w:p w14:paraId="13DF6F03" w14:textId="77777777" w:rsidR="0068577E" w:rsidRDefault="0068577E" w:rsidP="0031706A">
      <w:pPr>
        <w:pStyle w:val="a1"/>
        <w:numPr>
          <w:ilvl w:val="1"/>
          <w:numId w:val="25"/>
        </w:numPr>
        <w:ind w:firstLineChars="0"/>
      </w:pPr>
      <w:r>
        <w:t>SCARD key</w:t>
      </w:r>
      <w:r>
        <w:tab/>
      </w:r>
      <w:r>
        <w:tab/>
      </w:r>
      <w:r>
        <w:rPr>
          <w:rFonts w:hint="eastAsia"/>
        </w:rPr>
        <w:t>获取集合的成员数</w:t>
      </w:r>
    </w:p>
    <w:p w14:paraId="7DB2761E" w14:textId="77777777" w:rsidR="00473648" w:rsidRDefault="00473648" w:rsidP="0031706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修改</w:t>
      </w:r>
    </w:p>
    <w:p w14:paraId="426A474C" w14:textId="77777777" w:rsidR="005E613C" w:rsidRDefault="005E613C" w:rsidP="0031706A">
      <w:pPr>
        <w:pStyle w:val="a1"/>
        <w:numPr>
          <w:ilvl w:val="1"/>
          <w:numId w:val="25"/>
        </w:numPr>
        <w:ind w:firstLineChars="0"/>
      </w:pPr>
    </w:p>
    <w:p w14:paraId="023E05C1" w14:textId="77777777" w:rsidR="005E613C" w:rsidRDefault="005E613C" w:rsidP="0031706A">
      <w:pPr>
        <w:pStyle w:val="a1"/>
        <w:numPr>
          <w:ilvl w:val="1"/>
          <w:numId w:val="25"/>
        </w:numPr>
        <w:ind w:firstLineChars="0"/>
      </w:pPr>
      <w:r>
        <w:tab/>
        <w:t>SMOVE source destination member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member</w:t>
      </w:r>
      <w:r>
        <w:rPr>
          <w:rFonts w:hint="eastAsia"/>
        </w:rPr>
        <w:t>元素从</w:t>
      </w:r>
      <w:r>
        <w:rPr>
          <w:rFonts w:hint="eastAsia"/>
        </w:rPr>
        <w:t>source</w:t>
      </w:r>
      <w:r>
        <w:rPr>
          <w:rFonts w:hint="eastAsia"/>
        </w:rPr>
        <w:t>集合移动到</w:t>
      </w:r>
      <w:r>
        <w:rPr>
          <w:rFonts w:hint="eastAsia"/>
        </w:rPr>
        <w:t>destination</w:t>
      </w:r>
      <w:r>
        <w:rPr>
          <w:rFonts w:hint="eastAsia"/>
        </w:rPr>
        <w:t>集合</w:t>
      </w:r>
    </w:p>
    <w:p w14:paraId="206F7A1B" w14:textId="77777777" w:rsidR="00473648" w:rsidRDefault="00473648" w:rsidP="0031706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删除</w:t>
      </w:r>
    </w:p>
    <w:p w14:paraId="6FAC321A" w14:textId="77777777" w:rsidR="005E613C" w:rsidRDefault="005E613C" w:rsidP="0031706A">
      <w:pPr>
        <w:pStyle w:val="a1"/>
        <w:numPr>
          <w:ilvl w:val="1"/>
          <w:numId w:val="25"/>
        </w:numPr>
        <w:ind w:firstLineChars="0"/>
      </w:pPr>
      <w:r>
        <w:t>SREM key member1 [member2]</w:t>
      </w:r>
      <w:r>
        <w:tab/>
      </w:r>
      <w:r>
        <w:rPr>
          <w:rFonts w:hint="eastAsia"/>
        </w:rPr>
        <w:t>移除集合中一个或多个成员</w:t>
      </w:r>
    </w:p>
    <w:p w14:paraId="3C0B0D8D" w14:textId="77777777" w:rsidR="005E613C" w:rsidRPr="00D35B34" w:rsidRDefault="005E613C" w:rsidP="0031706A">
      <w:pPr>
        <w:pStyle w:val="a1"/>
        <w:numPr>
          <w:ilvl w:val="1"/>
          <w:numId w:val="25"/>
        </w:numPr>
        <w:ind w:firstLineChars="0"/>
      </w:pPr>
      <w:r>
        <w:t>SPOP key</w:t>
      </w:r>
      <w:r>
        <w:tab/>
      </w:r>
      <w:r>
        <w:rPr>
          <w:rFonts w:hint="eastAsia"/>
        </w:rPr>
        <w:t>移除并返回集合中的一个随机元素</w:t>
      </w:r>
    </w:p>
    <w:p w14:paraId="0F13A8AD" w14:textId="77777777" w:rsidR="005C11FC" w:rsidRDefault="005C11FC" w:rsidP="005C11FC">
      <w:pPr>
        <w:pStyle w:val="3"/>
        <w:spacing w:before="156" w:after="156"/>
      </w:pPr>
      <w:bookmarkStart w:id="53" w:name="_Toc42442674"/>
      <w:r>
        <w:rPr>
          <w:rFonts w:hint="eastAsia"/>
        </w:rPr>
        <w:t>Z</w:t>
      </w:r>
      <w:r>
        <w:t>set</w:t>
      </w:r>
      <w:r>
        <w:rPr>
          <w:rFonts w:hint="eastAsia"/>
        </w:rPr>
        <w:t>数据相关操作</w:t>
      </w:r>
      <w:bookmarkEnd w:id="53"/>
    </w:p>
    <w:p w14:paraId="003AAF25" w14:textId="77777777" w:rsidR="0081601E" w:rsidRPr="0081601E" w:rsidRDefault="0081601E" w:rsidP="0081601E">
      <w:pPr>
        <w:pStyle w:val="a1"/>
        <w:ind w:firstLine="360"/>
      </w:pPr>
      <w:r>
        <w:rPr>
          <w:rFonts w:hint="eastAsia"/>
        </w:rPr>
        <w:t>排序</w:t>
      </w:r>
      <w:r>
        <w:rPr>
          <w:rFonts w:hint="eastAsia"/>
        </w:rPr>
        <w:t>set</w:t>
      </w:r>
      <w:r>
        <w:rPr>
          <w:rFonts w:hint="eastAsia"/>
        </w:rPr>
        <w:t>，根据指定的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进行排序，从小到大顺序</w:t>
      </w:r>
    </w:p>
    <w:p w14:paraId="665DDE0E" w14:textId="77777777" w:rsidR="000A4C03" w:rsidRDefault="0081601E" w:rsidP="0031706A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增</w:t>
      </w:r>
      <w:r w:rsidR="00D832AD">
        <w:rPr>
          <w:rFonts w:hint="eastAsia"/>
        </w:rPr>
        <w:t>、改</w:t>
      </w:r>
    </w:p>
    <w:p w14:paraId="3A1CA118" w14:textId="77777777" w:rsidR="0081601E" w:rsidRDefault="0081601E" w:rsidP="0031706A">
      <w:pPr>
        <w:pStyle w:val="a1"/>
        <w:numPr>
          <w:ilvl w:val="1"/>
          <w:numId w:val="26"/>
        </w:numPr>
        <w:ind w:firstLineChars="0"/>
      </w:pPr>
      <w:r>
        <w:t>ZADD key score1 member1 [score2 member2]</w:t>
      </w:r>
      <w:r>
        <w:tab/>
      </w:r>
      <w:r>
        <w:rPr>
          <w:rFonts w:hint="eastAsia"/>
        </w:rPr>
        <w:t>向有序集合添加一个或多个成员，或者更新已存在成员的分数</w:t>
      </w:r>
    </w:p>
    <w:p w14:paraId="775CEE0E" w14:textId="77777777" w:rsidR="0081601E" w:rsidRDefault="0081601E" w:rsidP="0031706A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查</w:t>
      </w:r>
    </w:p>
    <w:p w14:paraId="43259535" w14:textId="77777777" w:rsidR="00D832AD" w:rsidRDefault="00D832AD" w:rsidP="0031706A">
      <w:pPr>
        <w:pStyle w:val="a1"/>
        <w:numPr>
          <w:ilvl w:val="1"/>
          <w:numId w:val="26"/>
        </w:numPr>
        <w:ind w:firstLineChars="0"/>
      </w:pPr>
      <w:r>
        <w:t>ZCARD key</w:t>
      </w:r>
      <w:r>
        <w:tab/>
      </w:r>
      <w:r>
        <w:rPr>
          <w:rFonts w:hint="eastAsia"/>
        </w:rPr>
        <w:t>获取有序集合的成员数</w:t>
      </w:r>
    </w:p>
    <w:p w14:paraId="13D9F17E" w14:textId="77777777" w:rsidR="0081601E" w:rsidRDefault="00D832AD" w:rsidP="0031706A">
      <w:pPr>
        <w:pStyle w:val="a1"/>
        <w:numPr>
          <w:ilvl w:val="1"/>
          <w:numId w:val="26"/>
        </w:numPr>
        <w:ind w:firstLineChars="0"/>
      </w:pPr>
      <w:r>
        <w:t>ZCOUNT key min max</w:t>
      </w:r>
      <w:r>
        <w:tab/>
      </w:r>
      <w:r>
        <w:tab/>
      </w:r>
      <w:r>
        <w:rPr>
          <w:rFonts w:hint="eastAsia"/>
        </w:rPr>
        <w:t>计算在有序集合中指定区间分数的成员数</w:t>
      </w:r>
    </w:p>
    <w:p w14:paraId="2B121D15" w14:textId="77777777" w:rsidR="0081601E" w:rsidRDefault="0081601E" w:rsidP="0031706A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删</w:t>
      </w:r>
    </w:p>
    <w:p w14:paraId="70F26BD8" w14:textId="77777777" w:rsidR="00D832AD" w:rsidRDefault="00D832AD" w:rsidP="0031706A">
      <w:pPr>
        <w:pStyle w:val="a1"/>
        <w:numPr>
          <w:ilvl w:val="1"/>
          <w:numId w:val="26"/>
        </w:numPr>
        <w:ind w:firstLineChars="0"/>
      </w:pPr>
      <w:r>
        <w:t>ZREM key member [member ...]</w:t>
      </w:r>
      <w:r>
        <w:tab/>
      </w:r>
      <w:r>
        <w:tab/>
      </w:r>
      <w:r>
        <w:rPr>
          <w:rFonts w:hint="eastAsia"/>
        </w:rPr>
        <w:t>移除有序集合中的一个或多个成员</w:t>
      </w:r>
    </w:p>
    <w:p w14:paraId="1F2026AC" w14:textId="77777777" w:rsidR="00D832AD" w:rsidRDefault="00D832AD" w:rsidP="0031706A">
      <w:pPr>
        <w:pStyle w:val="a1"/>
        <w:numPr>
          <w:ilvl w:val="1"/>
          <w:numId w:val="26"/>
        </w:numPr>
        <w:ind w:firstLineChars="0"/>
      </w:pPr>
      <w:r>
        <w:t>ZREMRANGEBYLEX key min max</w:t>
      </w:r>
      <w:r>
        <w:tab/>
      </w:r>
      <w:r>
        <w:tab/>
      </w:r>
      <w:r>
        <w:rPr>
          <w:rFonts w:hint="eastAsia"/>
        </w:rPr>
        <w:t>移除有序集合中给定的字典区间的所有成员</w:t>
      </w:r>
    </w:p>
    <w:p w14:paraId="2F7848DC" w14:textId="77777777" w:rsidR="00D832AD" w:rsidRDefault="00D832AD" w:rsidP="0031706A">
      <w:pPr>
        <w:pStyle w:val="a1"/>
        <w:numPr>
          <w:ilvl w:val="1"/>
          <w:numId w:val="26"/>
        </w:numPr>
        <w:ind w:firstLineChars="0"/>
      </w:pPr>
      <w:r>
        <w:t>ZREMRANGEBYRANK key start stop</w:t>
      </w:r>
      <w:r>
        <w:tab/>
      </w:r>
      <w:r>
        <w:tab/>
      </w:r>
      <w:r>
        <w:rPr>
          <w:rFonts w:hint="eastAsia"/>
        </w:rPr>
        <w:t>移除有序集合中给定的排名区间的所有成员</w:t>
      </w:r>
    </w:p>
    <w:p w14:paraId="348FF87D" w14:textId="77777777" w:rsidR="00D832AD" w:rsidRDefault="00D832AD" w:rsidP="0031706A">
      <w:pPr>
        <w:pStyle w:val="a1"/>
        <w:numPr>
          <w:ilvl w:val="1"/>
          <w:numId w:val="26"/>
        </w:numPr>
        <w:ind w:firstLineChars="0"/>
      </w:pPr>
      <w:r>
        <w:t>ZREMRANGEBYSCORE key min max</w:t>
      </w:r>
      <w:r>
        <w:tab/>
      </w:r>
      <w:r>
        <w:tab/>
      </w:r>
      <w:r>
        <w:rPr>
          <w:rFonts w:hint="eastAsia"/>
        </w:rPr>
        <w:t>移除有序集合中给定的分数区间的所有成员</w:t>
      </w:r>
    </w:p>
    <w:p w14:paraId="123CA1B7" w14:textId="77777777" w:rsidR="000A4C03" w:rsidRDefault="00573AC7" w:rsidP="00803B01">
      <w:pPr>
        <w:pStyle w:val="2"/>
        <w:spacing w:before="156" w:after="156"/>
      </w:pPr>
      <w:bookmarkStart w:id="54" w:name="_Toc42442675"/>
      <w:r>
        <w:rPr>
          <w:rFonts w:hint="eastAsia"/>
        </w:rPr>
        <w:t>Redis</w:t>
      </w:r>
      <w:r>
        <w:rPr>
          <w:rFonts w:hint="eastAsia"/>
        </w:rPr>
        <w:t>事务</w:t>
      </w:r>
      <w:bookmarkEnd w:id="54"/>
    </w:p>
    <w:p w14:paraId="3B1495D7" w14:textId="77777777" w:rsidR="00EB7AEB" w:rsidRDefault="00EB7AEB" w:rsidP="00EB7AEB">
      <w:pPr>
        <w:pStyle w:val="a1"/>
        <w:ind w:firstLine="360"/>
      </w:pPr>
      <w:r>
        <w:rPr>
          <w:rFonts w:hint="eastAsia"/>
        </w:rPr>
        <w:t>R</w:t>
      </w:r>
      <w:r>
        <w:t>e</w:t>
      </w:r>
      <w:r>
        <w:rPr>
          <w:rFonts w:hint="eastAsia"/>
        </w:rPr>
        <w:t>dis</w:t>
      </w:r>
      <w:r>
        <w:rPr>
          <w:rFonts w:hint="eastAsia"/>
        </w:rPr>
        <w:t>事务分为三个阶段：开始事务、命令入队、执行事务</w:t>
      </w:r>
    </w:p>
    <w:p w14:paraId="1FC520F7" w14:textId="77777777" w:rsidR="00EB7AEB" w:rsidRDefault="00EB7AEB" w:rsidP="00EB7AEB">
      <w:pPr>
        <w:pStyle w:val="3"/>
        <w:spacing w:before="156" w:after="156"/>
      </w:pPr>
      <w:bookmarkStart w:id="55" w:name="_Toc42442676"/>
      <w:r>
        <w:rPr>
          <w:rFonts w:hint="eastAsia"/>
        </w:rPr>
        <w:t>常用命令</w:t>
      </w:r>
      <w:bookmarkEnd w:id="55"/>
    </w:p>
    <w:p w14:paraId="688E5E9F" w14:textId="77777777" w:rsidR="00EB7AEB" w:rsidRDefault="00EB7AEB" w:rsidP="0031706A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M</w:t>
      </w:r>
      <w:r>
        <w:t>ULTI</w:t>
      </w:r>
    </w:p>
    <w:p w14:paraId="38D0F120" w14:textId="77777777" w:rsidR="00EB7AEB" w:rsidRDefault="00EB7AEB" w:rsidP="0031706A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开始事务，进行命令入队阶段，开始输入事务内需要执行的命令</w:t>
      </w:r>
    </w:p>
    <w:p w14:paraId="42BF19AA" w14:textId="77777777" w:rsidR="00EB7AEB" w:rsidRDefault="00EB7AEB" w:rsidP="0031706A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E</w:t>
      </w:r>
      <w:r>
        <w:t>XEC</w:t>
      </w:r>
    </w:p>
    <w:p w14:paraId="38485BB6" w14:textId="77777777" w:rsidR="00EB7AEB" w:rsidRDefault="00EB7AEB" w:rsidP="0031706A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执行事务块内的命令</w:t>
      </w:r>
    </w:p>
    <w:p w14:paraId="4AF31D7F" w14:textId="77777777" w:rsidR="00EB7AEB" w:rsidRDefault="00EB7AEB" w:rsidP="0031706A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>ISCARD</w:t>
      </w:r>
    </w:p>
    <w:p w14:paraId="6BBF7CCE" w14:textId="77777777" w:rsidR="00EB7AEB" w:rsidRDefault="00EB7AEB" w:rsidP="0031706A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取消事务，放弃事务块内的命令</w:t>
      </w:r>
    </w:p>
    <w:p w14:paraId="2C23EBB7" w14:textId="77777777" w:rsidR="00EB7AEB" w:rsidRDefault="00EB7AEB" w:rsidP="0031706A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W</w:t>
      </w:r>
      <w:r>
        <w:t xml:space="preserve">ATCH </w:t>
      </w:r>
      <w:r>
        <w:rPr>
          <w:rFonts w:hint="eastAsia"/>
        </w:rPr>
        <w:t>key</w:t>
      </w:r>
      <w:r>
        <w:t xml:space="preserve"> [key …]</w:t>
      </w:r>
    </w:p>
    <w:p w14:paraId="79168F23" w14:textId="77777777" w:rsidR="00EB7AEB" w:rsidRDefault="00EB7AEB" w:rsidP="0031706A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监视若干个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，</w:t>
      </w:r>
      <w:r w:rsidRPr="00EB7AEB">
        <w:rPr>
          <w:rFonts w:hint="eastAsia"/>
        </w:rPr>
        <w:t>如果在事务执行之前这些</w:t>
      </w:r>
      <w:r w:rsidRPr="00EB7AEB">
        <w:rPr>
          <w:rFonts w:hint="eastAsia"/>
        </w:rPr>
        <w:t xml:space="preserve"> key </w:t>
      </w:r>
      <w:r w:rsidRPr="00EB7AEB">
        <w:rPr>
          <w:rFonts w:hint="eastAsia"/>
        </w:rPr>
        <w:t>被其他命令所改动，那么事务将被打断</w:t>
      </w:r>
    </w:p>
    <w:p w14:paraId="717E32BD" w14:textId="77777777" w:rsidR="001F33DD" w:rsidRDefault="001F33DD" w:rsidP="0031706A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命令在事务开始命令</w:t>
      </w:r>
      <w:r>
        <w:rPr>
          <w:rFonts w:hint="eastAsia"/>
        </w:rPr>
        <w:t>M</w:t>
      </w:r>
      <w:r>
        <w:t>ULTI</w:t>
      </w:r>
      <w:r>
        <w:rPr>
          <w:rFonts w:hint="eastAsia"/>
        </w:rPr>
        <w:t>之前执行</w:t>
      </w:r>
    </w:p>
    <w:p w14:paraId="116D74C6" w14:textId="77777777" w:rsidR="00EB7AEB" w:rsidRDefault="00EB7AEB" w:rsidP="0031706A">
      <w:pPr>
        <w:pStyle w:val="a1"/>
        <w:numPr>
          <w:ilvl w:val="0"/>
          <w:numId w:val="28"/>
        </w:numPr>
        <w:ind w:firstLineChars="0"/>
      </w:pPr>
      <w:r w:rsidRPr="00EB7AEB">
        <w:t>UNWATCH</w:t>
      </w:r>
    </w:p>
    <w:p w14:paraId="2F258A00" w14:textId="77777777" w:rsidR="00EB7AEB" w:rsidRPr="00EB7AEB" w:rsidRDefault="00EB7AEB" w:rsidP="0031706A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取消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命令对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的监视</w:t>
      </w:r>
    </w:p>
    <w:p w14:paraId="4E2BF312" w14:textId="77777777" w:rsidR="000A4C03" w:rsidRDefault="008A3B62" w:rsidP="008A3B62">
      <w:pPr>
        <w:pStyle w:val="2"/>
        <w:spacing w:before="156" w:after="156"/>
      </w:pPr>
      <w:bookmarkStart w:id="56" w:name="_Toc42442677"/>
      <w:r>
        <w:rPr>
          <w:rFonts w:hint="eastAsia"/>
        </w:rPr>
        <w:t>Je</w:t>
      </w:r>
      <w:r>
        <w:t>dis</w:t>
      </w:r>
      <w:bookmarkEnd w:id="56"/>
    </w:p>
    <w:p w14:paraId="0718E7EA" w14:textId="77777777" w:rsidR="008A3B62" w:rsidRDefault="008A3B62" w:rsidP="008A3B62">
      <w:pPr>
        <w:pStyle w:val="a1"/>
        <w:ind w:firstLine="36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的一种</w:t>
      </w:r>
      <w:r>
        <w:rPr>
          <w:rFonts w:hint="eastAsia"/>
        </w:rPr>
        <w:t>Java</w:t>
      </w:r>
      <w:r>
        <w:rPr>
          <w:rFonts w:hint="eastAsia"/>
        </w:rPr>
        <w:t>操作库</w:t>
      </w:r>
    </w:p>
    <w:p w14:paraId="61859E79" w14:textId="77777777" w:rsidR="00515323" w:rsidRDefault="00BF53D2" w:rsidP="008A3B62">
      <w:pPr>
        <w:pStyle w:val="a1"/>
        <w:ind w:firstLine="360"/>
      </w:pPr>
      <w:r>
        <w:rPr>
          <w:noProof/>
        </w:rPr>
        <w:drawing>
          <wp:inline distT="0" distB="0" distL="0" distR="0" wp14:anchorId="37A0A13C" wp14:editId="28565131">
            <wp:extent cx="2560320" cy="984123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80" cy="9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7713" w14:textId="77777777" w:rsidR="000A4C03" w:rsidRDefault="00B22249" w:rsidP="00B22249">
      <w:pPr>
        <w:pStyle w:val="3"/>
        <w:spacing w:before="156" w:after="156"/>
      </w:pPr>
      <w:bookmarkStart w:id="57" w:name="_Toc42442678"/>
      <w:r>
        <w:rPr>
          <w:rFonts w:hint="eastAsia"/>
        </w:rPr>
        <w:t>基本操作</w:t>
      </w:r>
      <w:bookmarkEnd w:id="57"/>
    </w:p>
    <w:p w14:paraId="2B6DFC0E" w14:textId="77777777" w:rsidR="00B22249" w:rsidRDefault="00B22249" w:rsidP="00B22249">
      <w:pPr>
        <w:pStyle w:val="a1"/>
        <w:ind w:firstLine="360"/>
      </w:pPr>
      <w:r>
        <w:rPr>
          <w:rFonts w:hint="eastAsia"/>
        </w:rPr>
        <w:t>见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学习代码</w:t>
      </w:r>
    </w:p>
    <w:p w14:paraId="356B6AFF" w14:textId="77777777" w:rsidR="006B3A18" w:rsidRDefault="000A2379" w:rsidP="000A2379">
      <w:pPr>
        <w:pStyle w:val="2"/>
        <w:spacing w:before="156" w:after="156"/>
      </w:pPr>
      <w:bookmarkStart w:id="58" w:name="_Toc42442679"/>
      <w:r>
        <w:rPr>
          <w:rFonts w:hint="eastAsia"/>
        </w:rPr>
        <w:t>集群</w:t>
      </w:r>
      <w:bookmarkEnd w:id="58"/>
    </w:p>
    <w:p w14:paraId="74F47E2B" w14:textId="77777777" w:rsidR="001E4998" w:rsidRPr="001E4998" w:rsidRDefault="001E4998" w:rsidP="001E4998">
      <w:pPr>
        <w:pStyle w:val="a1"/>
        <w:ind w:firstLine="360"/>
      </w:pPr>
      <w:r>
        <w:rPr>
          <w:rFonts w:hint="eastAsia"/>
        </w:rPr>
        <w:t>参考：</w:t>
      </w:r>
    </w:p>
    <w:p w14:paraId="6299270A" w14:textId="77777777" w:rsidR="001E4998" w:rsidRPr="001E4998" w:rsidRDefault="001E4998" w:rsidP="001E4998">
      <w:pPr>
        <w:pStyle w:val="a1"/>
        <w:ind w:firstLine="360"/>
      </w:pPr>
      <w:r w:rsidRPr="001E4998">
        <w:t>https://blog.csdn.net/miss1181248983/article/details/90056960</w:t>
      </w:r>
    </w:p>
    <w:p w14:paraId="287B885F" w14:textId="77777777" w:rsidR="000A2379" w:rsidRDefault="000A2379" w:rsidP="0031706A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数据备份功能，每个节点的数据都是相同的</w:t>
      </w:r>
    </w:p>
    <w:p w14:paraId="262B60E8" w14:textId="77777777" w:rsidR="000A2379" w:rsidRDefault="000A2379" w:rsidP="0031706A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提高查询速度，</w:t>
      </w:r>
      <w:r w:rsidR="009A5392">
        <w:rPr>
          <w:rFonts w:hint="eastAsia"/>
        </w:rPr>
        <w:t>每个节点都可以响应相应的命令</w:t>
      </w:r>
    </w:p>
    <w:p w14:paraId="69316731" w14:textId="77777777" w:rsidR="001E4998" w:rsidRDefault="001E4998" w:rsidP="0031706A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分为三种模式</w:t>
      </w:r>
      <w:r w:rsidR="00B961E4">
        <w:rPr>
          <w:rFonts w:hint="eastAsia"/>
        </w:rPr>
        <w:t>：主从模式、</w:t>
      </w:r>
      <w:r w:rsidR="00B961E4" w:rsidRPr="001E4998">
        <w:rPr>
          <w:rFonts w:hint="eastAsia"/>
        </w:rPr>
        <w:t>Sentinel</w:t>
      </w:r>
      <w:r w:rsidR="00B961E4" w:rsidRPr="001E4998">
        <w:rPr>
          <w:rFonts w:hint="eastAsia"/>
        </w:rPr>
        <w:t>模式</w:t>
      </w:r>
      <w:r w:rsidR="00B961E4">
        <w:rPr>
          <w:rFonts w:hint="eastAsia"/>
        </w:rPr>
        <w:t>、</w:t>
      </w:r>
      <w:r w:rsidR="00B961E4" w:rsidRPr="001E4998">
        <w:rPr>
          <w:rFonts w:hint="eastAsia"/>
        </w:rPr>
        <w:t>Cluster</w:t>
      </w:r>
      <w:r w:rsidR="00B961E4" w:rsidRPr="001E4998">
        <w:rPr>
          <w:rFonts w:hint="eastAsia"/>
        </w:rPr>
        <w:t>模式</w:t>
      </w:r>
    </w:p>
    <w:p w14:paraId="2750A482" w14:textId="77777777" w:rsidR="00B961E4" w:rsidRDefault="00B961E4" w:rsidP="0031706A">
      <w:pPr>
        <w:pStyle w:val="a1"/>
        <w:numPr>
          <w:ilvl w:val="1"/>
          <w:numId w:val="29"/>
        </w:numPr>
        <w:ind w:firstLineChars="0"/>
      </w:pPr>
      <w:r>
        <w:rPr>
          <w:rFonts w:hint="eastAsia"/>
        </w:rPr>
        <w:t>主从模式和</w:t>
      </w:r>
      <w:r w:rsidRPr="001E4998">
        <w:rPr>
          <w:rFonts w:hint="eastAsia"/>
        </w:rPr>
        <w:t>Sentinel</w:t>
      </w:r>
      <w:r w:rsidRPr="001E4998">
        <w:rPr>
          <w:rFonts w:hint="eastAsia"/>
        </w:rPr>
        <w:t>模式</w:t>
      </w:r>
      <w:r>
        <w:rPr>
          <w:rFonts w:hint="eastAsia"/>
        </w:rPr>
        <w:t>每个节点存储的数据都是相同的，主要是用作备份和提高查询速度</w:t>
      </w:r>
    </w:p>
    <w:p w14:paraId="5BC3E3AB" w14:textId="77777777" w:rsidR="00B961E4" w:rsidRDefault="00B961E4" w:rsidP="0031706A">
      <w:pPr>
        <w:pStyle w:val="a1"/>
        <w:numPr>
          <w:ilvl w:val="1"/>
          <w:numId w:val="29"/>
        </w:numPr>
        <w:ind w:firstLineChars="0"/>
      </w:pPr>
      <w:r w:rsidRPr="001E4998">
        <w:rPr>
          <w:rFonts w:hint="eastAsia"/>
        </w:rPr>
        <w:t>Cluster</w:t>
      </w:r>
      <w:r w:rsidRPr="001E4998">
        <w:rPr>
          <w:rFonts w:hint="eastAsia"/>
        </w:rPr>
        <w:t>模式</w:t>
      </w:r>
      <w:r>
        <w:rPr>
          <w:rFonts w:hint="eastAsia"/>
        </w:rPr>
        <w:t>则采用分片的方法，把数据存储到不同节点上，在备份的同时解决数据过大，单一节点不足以存储的情况</w:t>
      </w:r>
    </w:p>
    <w:p w14:paraId="05020C2A" w14:textId="77777777" w:rsidR="001E4998" w:rsidRDefault="001E4998" w:rsidP="001A6BC7">
      <w:pPr>
        <w:pStyle w:val="3"/>
        <w:spacing w:before="156" w:after="156"/>
      </w:pPr>
      <w:bookmarkStart w:id="59" w:name="_Toc42442680"/>
      <w:r>
        <w:rPr>
          <w:rFonts w:hint="eastAsia"/>
        </w:rPr>
        <w:t>主从模式</w:t>
      </w:r>
      <w:bookmarkEnd w:id="59"/>
    </w:p>
    <w:p w14:paraId="3A995018" w14:textId="77777777" w:rsidR="001A6BC7" w:rsidRDefault="001E4998" w:rsidP="0031706A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主节点可以读写，从节点只读</w:t>
      </w:r>
    </w:p>
    <w:p w14:paraId="26A28256" w14:textId="77777777" w:rsidR="001A6BC7" w:rsidRDefault="001E4998" w:rsidP="0031706A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数据发送变化时通过主节点同步到从节点</w:t>
      </w:r>
    </w:p>
    <w:p w14:paraId="436EDA02" w14:textId="77777777" w:rsidR="001E4998" w:rsidRDefault="001E4998" w:rsidP="0031706A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主节点挂了，从节点仍然可读，但是</w:t>
      </w:r>
      <w:r>
        <w:rPr>
          <w:rFonts w:hint="eastAsia"/>
        </w:rPr>
        <w:t>Redis</w:t>
      </w:r>
      <w:r>
        <w:rPr>
          <w:rFonts w:hint="eastAsia"/>
        </w:rPr>
        <w:t>不再提供写功能</w:t>
      </w:r>
    </w:p>
    <w:p w14:paraId="0EAE647C" w14:textId="77777777" w:rsidR="001E4998" w:rsidRDefault="001E4998" w:rsidP="001A6BC7">
      <w:pPr>
        <w:pStyle w:val="3"/>
        <w:spacing w:before="156" w:after="156"/>
      </w:pPr>
      <w:bookmarkStart w:id="60" w:name="_Toc42442681"/>
      <w:r w:rsidRPr="001E4998">
        <w:rPr>
          <w:rFonts w:hint="eastAsia"/>
        </w:rPr>
        <w:lastRenderedPageBreak/>
        <w:t>Sentinel</w:t>
      </w:r>
      <w:r w:rsidRPr="001E4998">
        <w:rPr>
          <w:rFonts w:hint="eastAsia"/>
        </w:rPr>
        <w:t>模式</w:t>
      </w:r>
      <w:bookmarkEnd w:id="60"/>
    </w:p>
    <w:p w14:paraId="53518FC9" w14:textId="77777777" w:rsidR="0064209B" w:rsidRPr="001A6BC7" w:rsidRDefault="0064209B" w:rsidP="0031706A">
      <w:pPr>
        <w:pStyle w:val="a1"/>
        <w:numPr>
          <w:ilvl w:val="0"/>
          <w:numId w:val="31"/>
        </w:numPr>
        <w:ind w:firstLineChars="0"/>
      </w:pPr>
      <w:r w:rsidRPr="001A6BC7">
        <w:t>由一个</w:t>
      </w:r>
      <w:r w:rsidRPr="001A6BC7">
        <w:rPr>
          <w:rFonts w:hint="eastAsia"/>
        </w:rPr>
        <w:t>Sentinel</w:t>
      </w:r>
      <w:r w:rsidRPr="001A6BC7">
        <w:t>(</w:t>
      </w:r>
      <w:r w:rsidRPr="001A6BC7">
        <w:t>哨兵</w:t>
      </w:r>
      <w:r w:rsidRPr="001A6BC7">
        <w:t>)</w:t>
      </w:r>
      <w:r w:rsidRPr="001A6BC7">
        <w:rPr>
          <w:rFonts w:hint="eastAsia"/>
        </w:rPr>
        <w:t>来监控一组</w:t>
      </w:r>
      <w:r w:rsidRPr="001A6BC7">
        <w:rPr>
          <w:rFonts w:hint="eastAsia"/>
        </w:rPr>
        <w:t>R</w:t>
      </w:r>
      <w:r w:rsidRPr="001A6BC7">
        <w:t>edis</w:t>
      </w:r>
      <w:r w:rsidRPr="001A6BC7">
        <w:t>集群，该集群里有一个</w:t>
      </w:r>
      <w:r w:rsidRPr="001A6BC7">
        <w:rPr>
          <w:rFonts w:hint="eastAsia"/>
        </w:rPr>
        <w:t>M</w:t>
      </w:r>
      <w:r w:rsidRPr="001A6BC7">
        <w:t>aster</w:t>
      </w:r>
      <w:r w:rsidRPr="001A6BC7">
        <w:t>和多个</w:t>
      </w:r>
      <w:r w:rsidRPr="001A6BC7">
        <w:rPr>
          <w:rFonts w:hint="eastAsia"/>
        </w:rPr>
        <w:t>S</w:t>
      </w:r>
      <w:r w:rsidRPr="001A6BC7">
        <w:t>lave</w:t>
      </w:r>
    </w:p>
    <w:p w14:paraId="7B05E855" w14:textId="77777777" w:rsidR="0064209B" w:rsidRPr="001A6BC7" w:rsidRDefault="0064209B" w:rsidP="0031706A">
      <w:pPr>
        <w:pStyle w:val="a1"/>
        <w:numPr>
          <w:ilvl w:val="0"/>
          <w:numId w:val="31"/>
        </w:numPr>
        <w:ind w:firstLineChars="0"/>
      </w:pPr>
      <w:r w:rsidRPr="001A6BC7">
        <w:rPr>
          <w:rFonts w:hint="eastAsia"/>
        </w:rPr>
        <w:t>当</w:t>
      </w:r>
      <w:r w:rsidRPr="001A6BC7">
        <w:rPr>
          <w:rFonts w:hint="eastAsia"/>
        </w:rPr>
        <w:t>M</w:t>
      </w:r>
      <w:r w:rsidRPr="001A6BC7">
        <w:t>aster</w:t>
      </w:r>
      <w:r w:rsidRPr="001A6BC7">
        <w:t>挂了之后，选择一个</w:t>
      </w:r>
      <w:r w:rsidRPr="001A6BC7">
        <w:rPr>
          <w:rFonts w:hint="eastAsia"/>
        </w:rPr>
        <w:t>S</w:t>
      </w:r>
      <w:r w:rsidRPr="001A6BC7">
        <w:t>lave</w:t>
      </w:r>
      <w:r w:rsidRPr="001A6BC7">
        <w:t>作为</w:t>
      </w:r>
      <w:r w:rsidRPr="001A6BC7">
        <w:rPr>
          <w:rFonts w:hint="eastAsia"/>
        </w:rPr>
        <w:t>M</w:t>
      </w:r>
      <w:r w:rsidRPr="001A6BC7">
        <w:t>aster</w:t>
      </w:r>
      <w:r w:rsidRPr="001A6BC7">
        <w:t>，</w:t>
      </w:r>
      <w:r w:rsidRPr="001A6BC7">
        <w:rPr>
          <w:rFonts w:hint="eastAsia"/>
        </w:rPr>
        <w:t>并把</w:t>
      </w:r>
      <w:r w:rsidRPr="001A6BC7">
        <w:rPr>
          <w:rFonts w:hint="eastAsia"/>
        </w:rPr>
        <w:t>M</w:t>
      </w:r>
      <w:r w:rsidRPr="001A6BC7">
        <w:t>ater</w:t>
      </w:r>
      <w:r w:rsidRPr="001A6BC7">
        <w:t>的配置都复制过去。原</w:t>
      </w:r>
      <w:r w:rsidRPr="001A6BC7">
        <w:rPr>
          <w:rFonts w:hint="eastAsia"/>
        </w:rPr>
        <w:t>M</w:t>
      </w:r>
      <w:r w:rsidRPr="001A6BC7">
        <w:t>aster</w:t>
      </w:r>
      <w:r w:rsidRPr="001A6BC7">
        <w:t>重启之后就变成一个</w:t>
      </w:r>
      <w:r w:rsidRPr="001A6BC7">
        <w:rPr>
          <w:rFonts w:hint="eastAsia"/>
        </w:rPr>
        <w:t>S</w:t>
      </w:r>
      <w:r w:rsidRPr="001A6BC7">
        <w:t>lave</w:t>
      </w:r>
      <w:r w:rsidRPr="001A6BC7">
        <w:t>了</w:t>
      </w:r>
    </w:p>
    <w:p w14:paraId="2CAF0EAC" w14:textId="77777777" w:rsidR="0064209B" w:rsidRPr="001A6BC7" w:rsidRDefault="0064209B" w:rsidP="0031706A">
      <w:pPr>
        <w:pStyle w:val="a1"/>
        <w:numPr>
          <w:ilvl w:val="0"/>
          <w:numId w:val="31"/>
        </w:numPr>
        <w:ind w:firstLineChars="0"/>
      </w:pPr>
      <w:r w:rsidRPr="001A6BC7">
        <w:t>可以同时</w:t>
      </w:r>
      <w:r w:rsidRPr="001A6BC7">
        <w:rPr>
          <w:rFonts w:hint="eastAsia"/>
        </w:rPr>
        <w:t>有多个</w:t>
      </w:r>
      <w:r w:rsidRPr="001A6BC7">
        <w:rPr>
          <w:rFonts w:hint="eastAsia"/>
        </w:rPr>
        <w:t>Sentinel</w:t>
      </w:r>
      <w:r w:rsidRPr="001A6BC7">
        <w:rPr>
          <w:rFonts w:hint="eastAsia"/>
        </w:rPr>
        <w:t>监控多个</w:t>
      </w:r>
      <w:r w:rsidRPr="001A6BC7">
        <w:rPr>
          <w:rFonts w:hint="eastAsia"/>
        </w:rPr>
        <w:t>R</w:t>
      </w:r>
      <w:r w:rsidRPr="001A6BC7">
        <w:t>edis</w:t>
      </w:r>
      <w:r w:rsidRPr="001A6BC7">
        <w:t>集群</w:t>
      </w:r>
      <w:r w:rsidRPr="001A6BC7">
        <w:rPr>
          <w:rFonts w:hint="eastAsia"/>
        </w:rPr>
        <w:t>，集群间可以有交集</w:t>
      </w:r>
    </w:p>
    <w:p w14:paraId="52D2B7D2" w14:textId="77777777" w:rsidR="0064209B" w:rsidRDefault="0064209B" w:rsidP="0031706A">
      <w:pPr>
        <w:pStyle w:val="a1"/>
        <w:numPr>
          <w:ilvl w:val="0"/>
          <w:numId w:val="31"/>
        </w:numPr>
        <w:ind w:firstLineChars="0"/>
      </w:pPr>
      <w:r w:rsidRPr="001A6BC7">
        <w:t>最</w:t>
      </w:r>
      <w:r w:rsidRPr="001A6BC7">
        <w:rPr>
          <w:rFonts w:hint="eastAsia"/>
        </w:rPr>
        <w:t>好</w:t>
      </w:r>
      <w:r w:rsidRPr="001A6BC7">
        <w:rPr>
          <w:rFonts w:hint="eastAsia"/>
        </w:rPr>
        <w:t>Sen</w:t>
      </w:r>
      <w:r w:rsidRPr="001E4998">
        <w:rPr>
          <w:rFonts w:hint="eastAsia"/>
        </w:rPr>
        <w:t>tinel</w:t>
      </w:r>
      <w:r>
        <w:rPr>
          <w:rFonts w:hint="eastAsia"/>
        </w:rPr>
        <w:t>与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不在一个节点上，防止一起挂了</w:t>
      </w:r>
    </w:p>
    <w:p w14:paraId="78E2DD3C" w14:textId="77777777" w:rsidR="001E4998" w:rsidRDefault="001E4998" w:rsidP="001A6BC7">
      <w:pPr>
        <w:pStyle w:val="3"/>
        <w:spacing w:before="156" w:after="156"/>
      </w:pPr>
      <w:bookmarkStart w:id="61" w:name="_Toc42442682"/>
      <w:r w:rsidRPr="001E4998">
        <w:rPr>
          <w:rFonts w:hint="eastAsia"/>
        </w:rPr>
        <w:t>Cluster</w:t>
      </w:r>
      <w:r w:rsidRPr="001E4998">
        <w:rPr>
          <w:rFonts w:hint="eastAsia"/>
        </w:rPr>
        <w:t>模式</w:t>
      </w:r>
      <w:bookmarkEnd w:id="61"/>
    </w:p>
    <w:p w14:paraId="324E40DB" w14:textId="77777777" w:rsidR="001A6BC7" w:rsidRDefault="009A548A" w:rsidP="0031706A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各个节点通过网络互连，数据共享</w:t>
      </w:r>
    </w:p>
    <w:p w14:paraId="7F1AE759" w14:textId="77777777" w:rsidR="009A548A" w:rsidRPr="001A6BC7" w:rsidRDefault="009A548A" w:rsidP="0031706A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每个节点都分为两部分，一主多从，主负责提供</w:t>
      </w:r>
      <w:r>
        <w:rPr>
          <w:rFonts w:hint="eastAsia"/>
        </w:rPr>
        <w:t>Redis</w:t>
      </w:r>
      <w:r>
        <w:rPr>
          <w:rFonts w:hint="eastAsia"/>
        </w:rPr>
        <w:t>服务，从负责备份其他节点的主数据，防止其他节点崩溃时数据丢失</w:t>
      </w:r>
    </w:p>
    <w:p w14:paraId="462A40B6" w14:textId="77777777" w:rsidR="00DA4362" w:rsidRDefault="00DA4362" w:rsidP="00DA4362">
      <w:pPr>
        <w:pStyle w:val="2"/>
        <w:spacing w:before="156" w:after="156"/>
      </w:pPr>
      <w:bookmarkStart w:id="62" w:name="_Toc42442683"/>
      <w:r>
        <w:rPr>
          <w:rFonts w:hint="eastAsia"/>
        </w:rPr>
        <w:t>Spring</w:t>
      </w:r>
      <w:r>
        <w:rPr>
          <w:rFonts w:hint="eastAsia"/>
        </w:rPr>
        <w:t>集成</w:t>
      </w:r>
      <w:bookmarkEnd w:id="62"/>
    </w:p>
    <w:p w14:paraId="5E0157DD" w14:textId="77777777" w:rsidR="00DA4362" w:rsidRPr="00DA4362" w:rsidRDefault="00706788" w:rsidP="00DA4362">
      <w:pPr>
        <w:pStyle w:val="a1"/>
        <w:ind w:firstLine="360"/>
      </w:pPr>
      <w:r>
        <w:rPr>
          <w:rFonts w:hint="eastAsia"/>
        </w:rPr>
        <w:t>见代码，主要是配置</w:t>
      </w:r>
      <w:r>
        <w:rPr>
          <w:rFonts w:hint="eastAsia"/>
        </w:rPr>
        <w:t>Bean</w:t>
      </w:r>
    </w:p>
    <w:p w14:paraId="749499A4" w14:textId="77777777" w:rsidR="006421AD" w:rsidRPr="006421AD" w:rsidRDefault="006421AD" w:rsidP="006421AD">
      <w:pPr>
        <w:widowControl/>
        <w:jc w:val="left"/>
        <w:rPr>
          <w:sz w:val="24"/>
          <w:szCs w:val="24"/>
        </w:rPr>
      </w:pPr>
      <w:r>
        <w:br w:type="page"/>
      </w:r>
    </w:p>
    <w:p w14:paraId="03D7190D" w14:textId="77777777" w:rsidR="00341953" w:rsidRDefault="00341953" w:rsidP="00341953">
      <w:pPr>
        <w:pStyle w:val="1"/>
        <w:spacing w:after="312"/>
      </w:pPr>
      <w:bookmarkStart w:id="63" w:name="_Toc42442684"/>
      <w:r>
        <w:rPr>
          <w:rFonts w:hint="eastAsia"/>
        </w:rPr>
        <w:lastRenderedPageBreak/>
        <w:t>Mybatis</w:t>
      </w:r>
      <w:bookmarkEnd w:id="63"/>
    </w:p>
    <w:p w14:paraId="6DE8AD8F" w14:textId="77777777" w:rsidR="00A8354D" w:rsidRDefault="00A8354D" w:rsidP="004E0170">
      <w:pPr>
        <w:pStyle w:val="a1"/>
        <w:ind w:firstLine="360"/>
      </w:pPr>
      <w:r>
        <w:rPr>
          <w:rFonts w:hint="eastAsia"/>
        </w:rPr>
        <w:t>主要参考：</w:t>
      </w:r>
    </w:p>
    <w:p w14:paraId="12573CBD" w14:textId="77777777" w:rsidR="004E0170" w:rsidRPr="004E0170" w:rsidRDefault="004E0170" w:rsidP="00A8354D">
      <w:pPr>
        <w:pStyle w:val="a1"/>
        <w:ind w:left="420" w:firstLineChars="175" w:firstLine="420"/>
      </w:pPr>
      <w:r w:rsidRPr="00896797">
        <w:t>https://mybatis.org/mybatis-3/zh/getting-started.html</w:t>
      </w:r>
    </w:p>
    <w:p w14:paraId="37C1E6D1" w14:textId="77777777" w:rsidR="006421AD" w:rsidRDefault="006421AD" w:rsidP="006421AD">
      <w:pPr>
        <w:pStyle w:val="2"/>
        <w:spacing w:before="156" w:after="156"/>
      </w:pPr>
      <w:bookmarkStart w:id="64" w:name="_Toc42442685"/>
      <w:r>
        <w:rPr>
          <w:rFonts w:hint="eastAsia"/>
        </w:rPr>
        <w:t>介绍</w:t>
      </w:r>
      <w:bookmarkEnd w:id="64"/>
    </w:p>
    <w:p w14:paraId="24C0B6B2" w14:textId="77777777" w:rsidR="006421AD" w:rsidRDefault="006421AD" w:rsidP="0031706A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的缺点</w:t>
      </w:r>
    </w:p>
    <w:p w14:paraId="102D8B2E" w14:textId="77777777" w:rsidR="006421AD" w:rsidRDefault="006421AD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每次都需要手动建立连接，所有申请资源都需要手动释放</w:t>
      </w:r>
    </w:p>
    <w:p w14:paraId="3E41263F" w14:textId="77777777" w:rsidR="006421AD" w:rsidRDefault="006421AD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操作繁琐，</w:t>
      </w:r>
      <w:r w:rsidR="00E47E1E">
        <w:rPr>
          <w:rFonts w:hint="eastAsia"/>
        </w:rPr>
        <w:t>需要封装成相应的</w:t>
      </w:r>
      <w:r w:rsidR="00E47E1E">
        <w:rPr>
          <w:rFonts w:hint="eastAsia"/>
        </w:rPr>
        <w:t>S</w:t>
      </w:r>
      <w:r w:rsidR="00E47E1E">
        <w:t>QL</w:t>
      </w:r>
      <w:r w:rsidR="00E47E1E">
        <w:rPr>
          <w:rFonts w:hint="eastAsia"/>
        </w:rPr>
        <w:t>语句，</w:t>
      </w:r>
      <w:r>
        <w:rPr>
          <w:rFonts w:hint="eastAsia"/>
        </w:rPr>
        <w:t>所有字段的位置和数据类型</w:t>
      </w:r>
      <w:r w:rsidR="00E47E1E">
        <w:rPr>
          <w:rFonts w:hint="eastAsia"/>
        </w:rPr>
        <w:t>也</w:t>
      </w:r>
      <w:r>
        <w:rPr>
          <w:rFonts w:hint="eastAsia"/>
        </w:rPr>
        <w:t>都要使用者手动指定</w:t>
      </w:r>
      <w:r w:rsidR="00E47E1E">
        <w:rPr>
          <w:rFonts w:hint="eastAsia"/>
        </w:rPr>
        <w:t>，多个程序间冗余性较大</w:t>
      </w:r>
    </w:p>
    <w:p w14:paraId="6465241D" w14:textId="77777777" w:rsidR="006421AD" w:rsidRDefault="00FC436B" w:rsidP="0031706A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My</w:t>
      </w:r>
      <w:r>
        <w:t>batis</w:t>
      </w:r>
    </w:p>
    <w:p w14:paraId="17275596" w14:textId="77777777" w:rsidR="001A3152" w:rsidRDefault="00FC436B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进行了简单的封装映射</w:t>
      </w:r>
      <w:r w:rsidR="00736015">
        <w:rPr>
          <w:rFonts w:hint="eastAsia"/>
        </w:rPr>
        <w:t>，将对象操作语句转为对应的</w:t>
      </w:r>
      <w:r w:rsidR="00736015">
        <w:rPr>
          <w:rFonts w:hint="eastAsia"/>
        </w:rPr>
        <w:t>S</w:t>
      </w:r>
      <w:r w:rsidR="00736015">
        <w:t>QL</w:t>
      </w:r>
      <w:r w:rsidR="00736015">
        <w:rPr>
          <w:rFonts w:hint="eastAsia"/>
        </w:rPr>
        <w:t>语句</w:t>
      </w:r>
    </w:p>
    <w:p w14:paraId="5B0B284B" w14:textId="77777777" w:rsidR="00FC436B" w:rsidRDefault="00FC436B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O</w:t>
      </w:r>
      <w:r>
        <w:t>RM</w:t>
      </w:r>
      <w:r>
        <w:rPr>
          <w:rFonts w:hint="eastAsia"/>
        </w:rPr>
        <w:t>持久化框架，支持普通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查询，存储过程以及高级映射</w:t>
      </w:r>
    </w:p>
    <w:p w14:paraId="5615A60D" w14:textId="77777777" w:rsidR="00FC436B" w:rsidRDefault="00D055A4" w:rsidP="0031706A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整体架构</w:t>
      </w:r>
    </w:p>
    <w:p w14:paraId="179034A4" w14:textId="77777777" w:rsidR="00D055A4" w:rsidRDefault="00D055A4" w:rsidP="00D055A4">
      <w:pPr>
        <w:pStyle w:val="a1"/>
        <w:ind w:left="1200" w:firstLineChars="0" w:firstLine="0"/>
        <w:jc w:val="center"/>
      </w:pPr>
      <w:r>
        <w:rPr>
          <w:noProof/>
        </w:rPr>
        <w:drawing>
          <wp:inline distT="0" distB="0" distL="0" distR="0" wp14:anchorId="127588D7" wp14:editId="420F50E2">
            <wp:extent cx="5451722" cy="3180522"/>
            <wp:effectExtent l="0" t="0" r="0" b="127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86" cy="31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2AFB" w14:textId="77777777" w:rsidR="00586074" w:rsidRDefault="00586074" w:rsidP="0031706A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使用流程</w:t>
      </w:r>
      <w:r w:rsidR="00161365">
        <w:rPr>
          <w:rFonts w:hint="eastAsia"/>
        </w:rPr>
        <w:t>：配置和</w:t>
      </w:r>
      <w:r w:rsidR="00161365">
        <w:t>M</w:t>
      </w:r>
      <w:r w:rsidR="00161365">
        <w:rPr>
          <w:rFonts w:hint="eastAsia"/>
        </w:rPr>
        <w:t>a</w:t>
      </w:r>
      <w:r w:rsidR="00161365">
        <w:t>pper</w:t>
      </w:r>
      <w:r w:rsidR="00161365">
        <w:rPr>
          <w:rFonts w:hint="eastAsia"/>
        </w:rPr>
        <w:t>可以选择配置文件、注解、代码等多种方式实现</w:t>
      </w:r>
    </w:p>
    <w:p w14:paraId="42BDA9E3" w14:textId="77777777" w:rsidR="00586074" w:rsidRDefault="00586074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根据配置文件创建</w:t>
      </w:r>
      <w:r>
        <w:rPr>
          <w:rFonts w:hint="eastAsia"/>
        </w:rPr>
        <w:t>Sq</w:t>
      </w:r>
      <w:r>
        <w:t>lSessionFactory</w:t>
      </w:r>
    </w:p>
    <w:p w14:paraId="012B46FB" w14:textId="77777777" w:rsidR="00586074" w:rsidRDefault="00586074" w:rsidP="0031706A">
      <w:pPr>
        <w:pStyle w:val="a1"/>
        <w:numPr>
          <w:ilvl w:val="2"/>
          <w:numId w:val="8"/>
        </w:numPr>
        <w:ind w:firstLineChars="0"/>
      </w:pPr>
      <w:r>
        <w:rPr>
          <w:noProof/>
        </w:rPr>
        <w:drawing>
          <wp:inline distT="0" distB="0" distL="0" distR="0" wp14:anchorId="609ED174" wp14:editId="47D649CC">
            <wp:extent cx="4265240" cy="431649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2430" cy="4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B2AB" w14:textId="77777777" w:rsidR="00586074" w:rsidRDefault="007E5B61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从</w:t>
      </w:r>
      <w:r>
        <w:rPr>
          <w:rFonts w:hint="eastAsia"/>
        </w:rPr>
        <w:t>Sq</w:t>
      </w:r>
      <w:r>
        <w:t>lSessionFactory</w:t>
      </w:r>
      <w:r>
        <w:rPr>
          <w:rFonts w:hint="eastAsia"/>
        </w:rPr>
        <w:t>中获取</w:t>
      </w:r>
      <w:r w:rsidRPr="007E5B61">
        <w:rPr>
          <w:rFonts w:hint="eastAsia"/>
        </w:rPr>
        <w:t xml:space="preserve">SqlSession </w:t>
      </w:r>
      <w:r w:rsidRPr="007E5B61">
        <w:rPr>
          <w:rFonts w:hint="eastAsia"/>
        </w:rPr>
        <w:t>的实例</w:t>
      </w:r>
      <w:r>
        <w:rPr>
          <w:rFonts w:hint="eastAsia"/>
        </w:rPr>
        <w:t>，用于执行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查询方法</w:t>
      </w:r>
    </w:p>
    <w:p w14:paraId="0A293FC3" w14:textId="77777777" w:rsidR="007E5B61" w:rsidRDefault="007E5B61" w:rsidP="0031706A">
      <w:pPr>
        <w:pStyle w:val="a1"/>
        <w:numPr>
          <w:ilvl w:val="2"/>
          <w:numId w:val="8"/>
        </w:numPr>
        <w:ind w:firstLineChars="0"/>
      </w:pPr>
      <w:r>
        <w:rPr>
          <w:noProof/>
        </w:rPr>
        <w:drawing>
          <wp:inline distT="0" distB="0" distL="0" distR="0" wp14:anchorId="02D9FE37" wp14:editId="7FFA350E">
            <wp:extent cx="3776869" cy="20796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957" cy="2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E199" w14:textId="77777777" w:rsidR="007E5B61" w:rsidRDefault="007E5B61" w:rsidP="0031706A">
      <w:pPr>
        <w:pStyle w:val="a1"/>
        <w:numPr>
          <w:ilvl w:val="2"/>
          <w:numId w:val="8"/>
        </w:numPr>
        <w:ind w:firstLineChars="0"/>
      </w:pPr>
      <w:r>
        <w:rPr>
          <w:rFonts w:hint="eastAsia"/>
        </w:rPr>
        <w:t>该资源使用完需要关闭</w:t>
      </w:r>
    </w:p>
    <w:p w14:paraId="23FE888B" w14:textId="77777777" w:rsidR="007E5B61" w:rsidRDefault="007E5B61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选择一种映射</w:t>
      </w:r>
      <w:r w:rsidRPr="007E5B61">
        <w:t>mapper</w:t>
      </w:r>
      <w:r w:rsidR="00D219B6">
        <w:rPr>
          <w:rFonts w:hint="eastAsia"/>
        </w:rPr>
        <w:t>，创建其实例对象</w:t>
      </w:r>
      <w:r>
        <w:rPr>
          <w:rFonts w:hint="eastAsia"/>
        </w:rPr>
        <w:t>，</w:t>
      </w:r>
      <w:r w:rsidR="00D219B6">
        <w:rPr>
          <w:rFonts w:hint="eastAsia"/>
        </w:rPr>
        <w:t>用于</w:t>
      </w:r>
      <w:r>
        <w:rPr>
          <w:rFonts w:hint="eastAsia"/>
        </w:rPr>
        <w:t>映射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76C90DF1" w14:textId="77777777" w:rsidR="007E5B61" w:rsidRDefault="007E5B61" w:rsidP="0031706A">
      <w:pPr>
        <w:pStyle w:val="a1"/>
        <w:numPr>
          <w:ilvl w:val="2"/>
          <w:numId w:val="8"/>
        </w:numPr>
        <w:ind w:firstLineChars="0"/>
      </w:pPr>
      <w:r>
        <w:rPr>
          <w:noProof/>
        </w:rPr>
        <w:drawing>
          <wp:inline distT="0" distB="0" distL="0" distR="0" wp14:anchorId="3CD25951" wp14:editId="6CB95350">
            <wp:extent cx="4638951" cy="2659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220" cy="2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167" w14:textId="77777777" w:rsidR="007E5B61" w:rsidRDefault="007E5B61" w:rsidP="0031706A">
      <w:pPr>
        <w:pStyle w:val="a1"/>
        <w:numPr>
          <w:ilvl w:val="2"/>
          <w:numId w:val="8"/>
        </w:numPr>
        <w:ind w:firstLineChars="0"/>
      </w:pPr>
      <w:r>
        <w:t>M</w:t>
      </w:r>
      <w:r>
        <w:rPr>
          <w:rFonts w:hint="eastAsia"/>
        </w:rPr>
        <w:t>a</w:t>
      </w:r>
      <w:r>
        <w:t>pper</w:t>
      </w:r>
      <w:r>
        <w:rPr>
          <w:rFonts w:hint="eastAsia"/>
        </w:rPr>
        <w:t>在配置文件中定义，包含了各种对象操作与具体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语句的映射关系，例如：</w:t>
      </w:r>
    </w:p>
    <w:p w14:paraId="289040CB" w14:textId="77777777" w:rsidR="007E5B61" w:rsidRDefault="007E5B61" w:rsidP="0031706A">
      <w:pPr>
        <w:pStyle w:val="a1"/>
        <w:numPr>
          <w:ilvl w:val="2"/>
          <w:numId w:val="8"/>
        </w:numPr>
        <w:ind w:firstLineChars="0"/>
      </w:pPr>
      <w:r>
        <w:rPr>
          <w:noProof/>
        </w:rPr>
        <w:drawing>
          <wp:inline distT="0" distB="0" distL="0" distR="0" wp14:anchorId="1CBE0A91" wp14:editId="41A822BC">
            <wp:extent cx="3847189" cy="1025917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904" cy="10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8450" w14:textId="77777777" w:rsidR="007E5B61" w:rsidRDefault="00D219B6" w:rsidP="0031706A">
      <w:pPr>
        <w:pStyle w:val="a1"/>
        <w:numPr>
          <w:ilvl w:val="1"/>
          <w:numId w:val="8"/>
        </w:numPr>
        <w:ind w:firstLineChars="0"/>
      </w:pPr>
      <w:r>
        <w:rPr>
          <w:rFonts w:hint="eastAsia"/>
        </w:rPr>
        <w:t>使用</w:t>
      </w:r>
      <w:r w:rsidRPr="007E5B61">
        <w:t>mapper</w:t>
      </w:r>
      <w:r w:rsidR="00B603F1">
        <w:rPr>
          <w:rFonts w:hint="eastAsia"/>
        </w:rPr>
        <w:t>对象实例进行</w:t>
      </w:r>
      <w:r w:rsidR="00B603F1">
        <w:rPr>
          <w:rFonts w:hint="eastAsia"/>
        </w:rPr>
        <w:t>S</w:t>
      </w:r>
      <w:r w:rsidR="00B603F1">
        <w:t>QL</w:t>
      </w:r>
      <w:r w:rsidR="00B603F1">
        <w:rPr>
          <w:rFonts w:hint="eastAsia"/>
        </w:rPr>
        <w:t>操作</w:t>
      </w:r>
    </w:p>
    <w:p w14:paraId="7E6ABF5C" w14:textId="77777777" w:rsidR="005F3974" w:rsidRDefault="005F3974" w:rsidP="0031706A">
      <w:pPr>
        <w:pStyle w:val="a1"/>
        <w:numPr>
          <w:ilvl w:val="2"/>
          <w:numId w:val="8"/>
        </w:numPr>
        <w:ind w:firstLineChars="0"/>
      </w:pPr>
      <w:r>
        <w:rPr>
          <w:rFonts w:hint="eastAsia"/>
        </w:rPr>
        <w:t>正常方式：</w:t>
      </w:r>
      <w:r w:rsidR="00F408ED">
        <w:rPr>
          <w:rFonts w:hint="eastAsia"/>
        </w:rPr>
        <w:t>需要</w:t>
      </w:r>
      <w:r w:rsidR="00EB7AEB">
        <w:rPr>
          <w:rFonts w:hint="eastAsia"/>
        </w:rPr>
        <w:t>指定需要加载的映射</w:t>
      </w:r>
      <w:r w:rsidR="00E9010E">
        <w:rPr>
          <w:rFonts w:hint="eastAsia"/>
        </w:rPr>
        <w:t>的唯一标识</w:t>
      </w:r>
    </w:p>
    <w:p w14:paraId="603C2581" w14:textId="77777777" w:rsidR="005F3974" w:rsidRDefault="005F3974" w:rsidP="005F3974">
      <w:pPr>
        <w:pStyle w:val="a1"/>
        <w:ind w:left="1500" w:firstLineChars="0" w:firstLine="120"/>
      </w:pPr>
      <w:r>
        <w:rPr>
          <w:noProof/>
        </w:rPr>
        <w:drawing>
          <wp:inline distT="0" distB="0" distL="0" distR="0" wp14:anchorId="6A4959C4" wp14:editId="1B059B62">
            <wp:extent cx="4002571" cy="281484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661" cy="2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B414" w14:textId="77777777" w:rsidR="005F3974" w:rsidRDefault="005F3974" w:rsidP="0031706A">
      <w:pPr>
        <w:pStyle w:val="a1"/>
        <w:numPr>
          <w:ilvl w:val="2"/>
          <w:numId w:val="8"/>
        </w:numPr>
        <w:ind w:firstLineChars="0"/>
      </w:pPr>
      <w:r>
        <w:rPr>
          <w:rFonts w:hint="eastAsia"/>
        </w:rPr>
        <w:t>动态代理方式</w:t>
      </w:r>
      <w:r w:rsidR="00522D3F">
        <w:rPr>
          <w:rFonts w:hint="eastAsia"/>
        </w:rPr>
        <w:t>，需要创建一个</w:t>
      </w:r>
      <w:r w:rsidR="00522D3F">
        <w:rPr>
          <w:rFonts w:hint="eastAsia"/>
        </w:rPr>
        <w:t>Blo</w:t>
      </w:r>
      <w:r w:rsidR="00522D3F">
        <w:t>gMapper</w:t>
      </w:r>
      <w:r w:rsidR="00522D3F">
        <w:rPr>
          <w:rFonts w:hint="eastAsia"/>
        </w:rPr>
        <w:t>接口，要求较多</w:t>
      </w:r>
      <w:r>
        <w:rPr>
          <w:rFonts w:hint="eastAsia"/>
        </w:rPr>
        <w:t>：</w:t>
      </w:r>
    </w:p>
    <w:p w14:paraId="51446AE3" w14:textId="77777777" w:rsidR="00B603F1" w:rsidRDefault="00B603F1" w:rsidP="00B95324">
      <w:pPr>
        <w:pStyle w:val="a1"/>
        <w:ind w:left="1620" w:firstLineChars="0" w:firstLine="0"/>
      </w:pPr>
      <w:r>
        <w:rPr>
          <w:noProof/>
        </w:rPr>
        <w:drawing>
          <wp:inline distT="0" distB="0" distL="0" distR="0" wp14:anchorId="4126B6A6" wp14:editId="0539D30D">
            <wp:extent cx="3907431" cy="721094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634" cy="7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579D" w14:textId="77777777" w:rsidR="00B95324" w:rsidRDefault="00B95324" w:rsidP="0031706A">
      <w:pPr>
        <w:pStyle w:val="a1"/>
        <w:numPr>
          <w:ilvl w:val="2"/>
          <w:numId w:val="8"/>
        </w:numPr>
        <w:ind w:firstLineChars="0"/>
      </w:pPr>
      <w:r>
        <w:rPr>
          <w:rFonts w:hint="eastAsia"/>
        </w:rPr>
        <w:t>面向对象操作会根据</w:t>
      </w:r>
      <w:r>
        <w:rPr>
          <w:rFonts w:hint="eastAsia"/>
        </w:rPr>
        <w:t>mapper</w:t>
      </w:r>
      <w:r>
        <w:rPr>
          <w:rFonts w:hint="eastAsia"/>
        </w:rPr>
        <w:t>中的定义转换成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55BEF102" w14:textId="77777777" w:rsidR="00B95324" w:rsidRDefault="00B95324" w:rsidP="0031706A">
      <w:pPr>
        <w:pStyle w:val="a1"/>
        <w:numPr>
          <w:ilvl w:val="2"/>
          <w:numId w:val="8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语句，获取结果</w:t>
      </w:r>
    </w:p>
    <w:p w14:paraId="1930C4CD" w14:textId="77777777" w:rsidR="00B95324" w:rsidRPr="00586074" w:rsidRDefault="00B95324" w:rsidP="0031706A">
      <w:pPr>
        <w:pStyle w:val="a1"/>
        <w:numPr>
          <w:ilvl w:val="2"/>
          <w:numId w:val="8"/>
        </w:numPr>
        <w:ind w:firstLineChars="0"/>
      </w:pPr>
      <w:r>
        <w:rPr>
          <w:rFonts w:hint="eastAsia"/>
        </w:rPr>
        <w:t>使用</w:t>
      </w:r>
      <w:r w:rsidRPr="004E0170">
        <w:t>typeHandlers</w:t>
      </w:r>
      <w:r>
        <w:rPr>
          <w:rFonts w:hint="eastAsia"/>
        </w:rPr>
        <w:t>将结果转换成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7EFAB599" w14:textId="77777777" w:rsidR="00586074" w:rsidRDefault="00452417" w:rsidP="00C90E17">
      <w:pPr>
        <w:pStyle w:val="2"/>
        <w:spacing w:before="156" w:after="156"/>
      </w:pPr>
      <w:bookmarkStart w:id="65" w:name="_Toc42442686"/>
      <w:r>
        <w:rPr>
          <w:rFonts w:hint="eastAsia"/>
        </w:rPr>
        <w:t>X</w:t>
      </w:r>
      <w:r>
        <w:t>ML</w:t>
      </w:r>
      <w:r w:rsidR="00C90E17">
        <w:rPr>
          <w:rFonts w:hint="eastAsia"/>
        </w:rPr>
        <w:t>配置文件介绍</w:t>
      </w:r>
      <w:bookmarkEnd w:id="65"/>
    </w:p>
    <w:p w14:paraId="7315B992" w14:textId="77777777" w:rsidR="00C90E17" w:rsidRDefault="00452417" w:rsidP="00C90E17">
      <w:pPr>
        <w:pStyle w:val="a1"/>
        <w:ind w:firstLine="360"/>
      </w:pPr>
      <w:r>
        <w:rPr>
          <w:rFonts w:hint="eastAsia"/>
        </w:rPr>
        <w:t>主要用于整个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框架的配置，包括选择的驱动已经各种数据源的配置等</w:t>
      </w:r>
    </w:p>
    <w:p w14:paraId="237D1425" w14:textId="77777777" w:rsidR="00452417" w:rsidRDefault="00452417" w:rsidP="00452417">
      <w:pPr>
        <w:pStyle w:val="3"/>
        <w:spacing w:before="156" w:after="156"/>
      </w:pPr>
      <w:bookmarkStart w:id="66" w:name="_Toc42442687"/>
      <w:r>
        <w:rPr>
          <w:rFonts w:hint="eastAsia"/>
        </w:rPr>
        <w:t>p</w:t>
      </w:r>
      <w:r w:rsidRPr="00452417">
        <w:t>roperties</w:t>
      </w:r>
      <w:bookmarkEnd w:id="66"/>
    </w:p>
    <w:p w14:paraId="107A9DE5" w14:textId="77777777" w:rsidR="00452417" w:rsidRDefault="00452417" w:rsidP="00452417">
      <w:pPr>
        <w:pStyle w:val="a1"/>
        <w:ind w:firstLine="360"/>
      </w:pPr>
      <w:r>
        <w:rPr>
          <w:rFonts w:hint="eastAsia"/>
        </w:rPr>
        <w:t>定义</w:t>
      </w:r>
      <w:r w:rsidR="007E4E42">
        <w:rPr>
          <w:rFonts w:hint="eastAsia"/>
        </w:rPr>
        <w:t>本配置文件中的</w:t>
      </w:r>
      <w:r>
        <w:rPr>
          <w:rFonts w:hint="eastAsia"/>
        </w:rPr>
        <w:t>全局参数，</w:t>
      </w:r>
      <w:r w:rsidR="007E4E42">
        <w:rPr>
          <w:rFonts w:hint="eastAsia"/>
        </w:rPr>
        <w:t>后面就可以使用</w:t>
      </w:r>
      <w:r w:rsidR="007E4E42">
        <w:rPr>
          <w:rFonts w:hint="eastAsia"/>
        </w:rPr>
        <w:t xml:space="preserve"> </w:t>
      </w:r>
      <w:r w:rsidR="007E4E42">
        <w:t>${property name}</w:t>
      </w:r>
      <w:r w:rsidR="007E4E42">
        <w:rPr>
          <w:rFonts w:hint="eastAsia"/>
        </w:rPr>
        <w:t>直接引用这些</w:t>
      </w:r>
      <w:r w:rsidRPr="00452417">
        <w:rPr>
          <w:rFonts w:hint="eastAsia"/>
        </w:rPr>
        <w:t>property</w:t>
      </w:r>
    </w:p>
    <w:p w14:paraId="4B08147C" w14:textId="77777777" w:rsidR="00452417" w:rsidRDefault="00452417" w:rsidP="00452417">
      <w:pPr>
        <w:pStyle w:val="a1"/>
        <w:ind w:firstLine="360"/>
      </w:pPr>
      <w:r>
        <w:rPr>
          <w:noProof/>
        </w:rPr>
        <w:lastRenderedPageBreak/>
        <w:drawing>
          <wp:inline distT="0" distB="0" distL="0" distR="0" wp14:anchorId="16625DE9" wp14:editId="56B9725C">
            <wp:extent cx="5760085" cy="1047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F07" w14:textId="77777777" w:rsidR="00DB3399" w:rsidRDefault="00530C81" w:rsidP="00452417">
      <w:pPr>
        <w:pStyle w:val="3"/>
        <w:spacing w:before="156" w:after="156"/>
      </w:pPr>
      <w:bookmarkStart w:id="67" w:name="_Toc42442688"/>
      <w:r w:rsidRPr="00530C81">
        <w:t>environments</w:t>
      </w:r>
      <w:bookmarkEnd w:id="67"/>
    </w:p>
    <w:p w14:paraId="6DDB2B2F" w14:textId="77777777" w:rsidR="00530C81" w:rsidRDefault="00530C81" w:rsidP="00530C81">
      <w:pPr>
        <w:pStyle w:val="a1"/>
        <w:ind w:firstLine="360"/>
      </w:pPr>
      <w:r>
        <w:rPr>
          <w:rFonts w:hint="eastAsia"/>
        </w:rPr>
        <w:t>环境配置，可以配置多个环境</w:t>
      </w:r>
      <w:r w:rsidRPr="00530C81">
        <w:t>environment</w:t>
      </w:r>
      <w:r>
        <w:t>(</w:t>
      </w:r>
      <w:r>
        <w:rPr>
          <w:rFonts w:hint="eastAsia"/>
        </w:rPr>
        <w:t>不同的数据库，相同数据库不同表等</w:t>
      </w:r>
      <w:r>
        <w:t>)</w:t>
      </w:r>
      <w:r>
        <w:rPr>
          <w:rFonts w:hint="eastAsia"/>
        </w:rPr>
        <w:t>，可以灵活的选择将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映射用于哪个环境。</w:t>
      </w:r>
    </w:p>
    <w:p w14:paraId="0C149A65" w14:textId="77777777" w:rsidR="00E2028E" w:rsidRDefault="00D50EB8" w:rsidP="00D50EB8">
      <w:pPr>
        <w:pStyle w:val="a1"/>
        <w:ind w:firstLine="360"/>
        <w:jc w:val="center"/>
      </w:pPr>
      <w:r>
        <w:rPr>
          <w:noProof/>
        </w:rPr>
        <w:drawing>
          <wp:inline distT="0" distB="0" distL="0" distR="0" wp14:anchorId="23650E89" wp14:editId="76EB72CF">
            <wp:extent cx="2782957" cy="1838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765" cy="18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D2F6" w14:textId="77777777" w:rsidR="00D50EB8" w:rsidRDefault="00D50EB8" w:rsidP="0031706A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d</w:t>
      </w:r>
      <w:r>
        <w:t>efault</w:t>
      </w:r>
      <w:r>
        <w:rPr>
          <w:rFonts w:hint="eastAsia"/>
        </w:rPr>
        <w:t>用于指定默认环境</w:t>
      </w:r>
    </w:p>
    <w:p w14:paraId="2F70D8AC" w14:textId="77777777" w:rsidR="00D50EB8" w:rsidRDefault="00D50EB8" w:rsidP="0031706A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每一个</w:t>
      </w:r>
      <w:r w:rsidRPr="00D50EB8">
        <w:t>SqlSessionFactory</w:t>
      </w:r>
      <w:r>
        <w:rPr>
          <w:rFonts w:hint="eastAsia"/>
        </w:rPr>
        <w:t>对应一个环境，在创建时将指定</w:t>
      </w:r>
      <w:r w:rsidRPr="00530C81">
        <w:t>environment</w:t>
      </w:r>
      <w:r>
        <w:rPr>
          <w:rFonts w:hint="eastAsia"/>
        </w:rPr>
        <w:t>传进去，否则使用默认环境</w:t>
      </w:r>
    </w:p>
    <w:p w14:paraId="173505E5" w14:textId="77777777" w:rsidR="00D50EB8" w:rsidRDefault="00D50EB8" w:rsidP="00D50EB8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41A0759F" wp14:editId="43CD2981">
            <wp:extent cx="5131932" cy="1912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823" cy="1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D9A3" w14:textId="77777777" w:rsidR="00D50EB8" w:rsidRDefault="00D50EB8" w:rsidP="00D50EB8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30BE246A" wp14:editId="0987B53A">
            <wp:extent cx="5163738" cy="3284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94" cy="3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2BF1" w14:textId="77777777" w:rsidR="00D50EB8" w:rsidRDefault="009B7FAE" w:rsidP="0031706A">
      <w:pPr>
        <w:pStyle w:val="a1"/>
        <w:numPr>
          <w:ilvl w:val="0"/>
          <w:numId w:val="13"/>
        </w:numPr>
        <w:ind w:firstLineChars="0"/>
      </w:pPr>
      <w:r w:rsidRPr="009B7FAE">
        <w:t>transactionManager</w:t>
      </w:r>
      <w:r>
        <w:rPr>
          <w:rFonts w:hint="eastAsia"/>
        </w:rPr>
        <w:t>：事务管理器</w:t>
      </w:r>
    </w:p>
    <w:p w14:paraId="0A4B7B58" w14:textId="77777777" w:rsidR="009B7FAE" w:rsidRDefault="009B7FAE" w:rsidP="0031706A">
      <w:pPr>
        <w:pStyle w:val="a1"/>
        <w:numPr>
          <w:ilvl w:val="1"/>
          <w:numId w:val="13"/>
        </w:numPr>
        <w:ind w:firstLineChars="0"/>
      </w:pPr>
      <w:r>
        <w:rPr>
          <w:rFonts w:hint="eastAsia"/>
        </w:rPr>
        <w:t>t</w:t>
      </w:r>
      <w:r>
        <w:t xml:space="preserve">ype: </w:t>
      </w:r>
    </w:p>
    <w:p w14:paraId="0CC79AB1" w14:textId="77777777" w:rsidR="009B7FAE" w:rsidRDefault="009B7FAE" w:rsidP="0031706A">
      <w:pPr>
        <w:pStyle w:val="a1"/>
        <w:numPr>
          <w:ilvl w:val="2"/>
          <w:numId w:val="13"/>
        </w:numPr>
        <w:ind w:firstLineChars="0"/>
      </w:pPr>
      <w:r w:rsidRPr="009B7FAE">
        <w:t>JDBC</w:t>
      </w:r>
      <w:r>
        <w:rPr>
          <w:rFonts w:hint="eastAsia"/>
        </w:rPr>
        <w:t>：</w:t>
      </w:r>
      <w:r w:rsidRPr="009B7FAE">
        <w:rPr>
          <w:rFonts w:hint="eastAsia"/>
        </w:rPr>
        <w:t>直接使用了</w:t>
      </w:r>
      <w:r w:rsidRPr="009B7FAE">
        <w:rPr>
          <w:rFonts w:hint="eastAsia"/>
        </w:rPr>
        <w:t xml:space="preserve"> JDBC </w:t>
      </w:r>
      <w:r w:rsidRPr="009B7FAE">
        <w:rPr>
          <w:rFonts w:hint="eastAsia"/>
        </w:rPr>
        <w:t>的提交和回滚</w:t>
      </w:r>
      <w:r>
        <w:rPr>
          <w:rFonts w:hint="eastAsia"/>
        </w:rPr>
        <w:t>，</w:t>
      </w:r>
      <w:r w:rsidRPr="009B7FAE">
        <w:rPr>
          <w:rFonts w:hint="eastAsia"/>
        </w:rPr>
        <w:t>赖从数据源获得的连接来管理事务作用域</w:t>
      </w:r>
    </w:p>
    <w:p w14:paraId="608622DC" w14:textId="77777777" w:rsidR="009B7FAE" w:rsidRDefault="009B7FAE" w:rsidP="0031706A">
      <w:pPr>
        <w:pStyle w:val="a1"/>
        <w:numPr>
          <w:ilvl w:val="2"/>
          <w:numId w:val="13"/>
        </w:numPr>
        <w:ind w:firstLineChars="0"/>
      </w:pPr>
      <w:r w:rsidRPr="009B7FAE">
        <w:t>MANAGED</w:t>
      </w:r>
      <w:r>
        <w:rPr>
          <w:rFonts w:hint="eastAsia"/>
        </w:rPr>
        <w:t>：</w:t>
      </w:r>
      <w:r w:rsidRPr="009B7FAE">
        <w:rPr>
          <w:rFonts w:hint="eastAsia"/>
        </w:rPr>
        <w:t>让容器来管理事务的整个生命周期</w:t>
      </w:r>
    </w:p>
    <w:p w14:paraId="14F4325C" w14:textId="77777777" w:rsidR="009B7FAE" w:rsidRDefault="009B7FAE" w:rsidP="0031706A">
      <w:pPr>
        <w:pStyle w:val="a1"/>
        <w:numPr>
          <w:ilvl w:val="0"/>
          <w:numId w:val="13"/>
        </w:numPr>
        <w:ind w:firstLineChars="0"/>
      </w:pPr>
      <w:r w:rsidRPr="009B7FAE">
        <w:t>dataSource</w:t>
      </w:r>
      <w:r>
        <w:rPr>
          <w:rFonts w:hint="eastAsia"/>
        </w:rPr>
        <w:t>：数据源配置</w:t>
      </w:r>
    </w:p>
    <w:p w14:paraId="773C9E21" w14:textId="77777777" w:rsidR="009B7FAE" w:rsidRDefault="009B7FAE" w:rsidP="0031706A">
      <w:pPr>
        <w:pStyle w:val="a1"/>
        <w:numPr>
          <w:ilvl w:val="1"/>
          <w:numId w:val="13"/>
        </w:numPr>
        <w:ind w:firstLineChars="0"/>
      </w:pPr>
      <w:r>
        <w:rPr>
          <w:rFonts w:hint="eastAsia"/>
        </w:rPr>
        <w:t>type</w:t>
      </w:r>
    </w:p>
    <w:p w14:paraId="6B8B465B" w14:textId="77777777" w:rsidR="00580393" w:rsidRDefault="00580393" w:rsidP="0031706A">
      <w:pPr>
        <w:pStyle w:val="a1"/>
        <w:numPr>
          <w:ilvl w:val="2"/>
          <w:numId w:val="13"/>
        </w:numPr>
        <w:ind w:firstLineChars="0"/>
      </w:pPr>
      <w:r w:rsidRPr="00580393">
        <w:t>UNPOOLED</w:t>
      </w:r>
      <w:r>
        <w:rPr>
          <w:rFonts w:hint="eastAsia"/>
        </w:rPr>
        <w:t>：不使用连接池，每次</w:t>
      </w:r>
      <w:r w:rsidRPr="00580393">
        <w:rPr>
          <w:rFonts w:hint="eastAsia"/>
        </w:rPr>
        <w:t>请求时打开和关闭连接</w:t>
      </w:r>
    </w:p>
    <w:p w14:paraId="59170053" w14:textId="77777777" w:rsidR="00580393" w:rsidRDefault="00580393" w:rsidP="0031706A">
      <w:pPr>
        <w:pStyle w:val="a1"/>
        <w:numPr>
          <w:ilvl w:val="2"/>
          <w:numId w:val="13"/>
        </w:numPr>
        <w:ind w:firstLineChars="0"/>
      </w:pPr>
      <w:r w:rsidRPr="00580393">
        <w:t>POOLED</w:t>
      </w:r>
      <w:r>
        <w:rPr>
          <w:rFonts w:hint="eastAsia"/>
        </w:rPr>
        <w:t>：使用连接池</w:t>
      </w:r>
    </w:p>
    <w:p w14:paraId="62746650" w14:textId="77777777" w:rsidR="00580393" w:rsidRDefault="00580393" w:rsidP="0031706A">
      <w:pPr>
        <w:pStyle w:val="a1"/>
        <w:numPr>
          <w:ilvl w:val="2"/>
          <w:numId w:val="13"/>
        </w:numPr>
        <w:ind w:firstLineChars="0"/>
      </w:pPr>
      <w:r w:rsidRPr="00580393">
        <w:t>JNDI</w:t>
      </w:r>
      <w:r>
        <w:rPr>
          <w:rFonts w:hint="eastAsia"/>
        </w:rPr>
        <w:t>：在</w:t>
      </w:r>
      <w:r w:rsidRPr="00580393">
        <w:rPr>
          <w:rFonts w:hint="eastAsia"/>
        </w:rPr>
        <w:t>EJB</w:t>
      </w:r>
      <w:r w:rsidRPr="00580393">
        <w:rPr>
          <w:rFonts w:hint="eastAsia"/>
        </w:rPr>
        <w:t>或应用服务器这类容器中使用</w:t>
      </w:r>
    </w:p>
    <w:p w14:paraId="2685F610" w14:textId="77777777" w:rsidR="009B7FAE" w:rsidRDefault="00AB30DF" w:rsidP="00AB30DF">
      <w:pPr>
        <w:pStyle w:val="3"/>
        <w:spacing w:before="156" w:after="156"/>
      </w:pPr>
      <w:bookmarkStart w:id="68" w:name="_Toc42442689"/>
      <w:r w:rsidRPr="00AB30DF">
        <w:lastRenderedPageBreak/>
        <w:t>Mappers</w:t>
      </w:r>
      <w:bookmarkEnd w:id="68"/>
    </w:p>
    <w:p w14:paraId="7C3D85F9" w14:textId="77777777" w:rsidR="00AB30DF" w:rsidRDefault="00AB30DF" w:rsidP="00AB30DF">
      <w:pPr>
        <w:pStyle w:val="a1"/>
        <w:ind w:firstLine="360"/>
      </w:pPr>
      <w:r>
        <w:rPr>
          <w:rFonts w:hint="eastAsia"/>
        </w:rPr>
        <w:t>指明映射器位置</w:t>
      </w:r>
    </w:p>
    <w:p w14:paraId="5F498A35" w14:textId="77777777" w:rsidR="00AB30DF" w:rsidRPr="00AB30DF" w:rsidRDefault="003F3D51" w:rsidP="00AB30DF">
      <w:pPr>
        <w:pStyle w:val="a1"/>
        <w:ind w:firstLine="360"/>
      </w:pPr>
      <w:r w:rsidRPr="003F3D51">
        <w:rPr>
          <w:noProof/>
        </w:rPr>
        <w:drawing>
          <wp:inline distT="0" distB="0" distL="0" distR="0" wp14:anchorId="364026D2" wp14:editId="561E1B55">
            <wp:extent cx="3069204" cy="368975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359" cy="36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AB3" w14:textId="77777777" w:rsidR="00452417" w:rsidRDefault="00DB3399" w:rsidP="00452417">
      <w:pPr>
        <w:pStyle w:val="3"/>
        <w:spacing w:before="156" w:after="156"/>
      </w:pPr>
      <w:bookmarkStart w:id="69" w:name="_Toc42442690"/>
      <w:r>
        <w:rPr>
          <w:rFonts w:hint="eastAsia"/>
        </w:rPr>
        <w:t>其他属性</w:t>
      </w:r>
      <w:bookmarkEnd w:id="69"/>
    </w:p>
    <w:p w14:paraId="19038788" w14:textId="77777777" w:rsidR="00DB3399" w:rsidRDefault="00DB3399" w:rsidP="0031706A">
      <w:pPr>
        <w:pStyle w:val="a1"/>
        <w:numPr>
          <w:ilvl w:val="0"/>
          <w:numId w:val="12"/>
        </w:numPr>
        <w:ind w:firstLineChars="0"/>
      </w:pPr>
      <w:r w:rsidRPr="00DB3399">
        <w:t>Settings</w:t>
      </w:r>
    </w:p>
    <w:p w14:paraId="37733038" w14:textId="77777777" w:rsidR="00DB3399" w:rsidRDefault="00DB3399" w:rsidP="0031706A">
      <w:pPr>
        <w:pStyle w:val="a1"/>
        <w:numPr>
          <w:ilvl w:val="1"/>
          <w:numId w:val="12"/>
        </w:numPr>
        <w:ind w:firstLineChars="0"/>
      </w:pPr>
      <w:r w:rsidRPr="00DB3399">
        <w:t>MyBatis</w:t>
      </w:r>
      <w:r>
        <w:rPr>
          <w:rFonts w:hint="eastAsia"/>
        </w:rPr>
        <w:t>框架参数设置，包括缓存设置、延时加载设置等</w:t>
      </w:r>
    </w:p>
    <w:p w14:paraId="590D9694" w14:textId="77777777" w:rsidR="007E4E42" w:rsidRDefault="00DB3399" w:rsidP="0031706A">
      <w:pPr>
        <w:pStyle w:val="a1"/>
        <w:numPr>
          <w:ilvl w:val="0"/>
          <w:numId w:val="12"/>
        </w:numPr>
        <w:ind w:firstLineChars="0"/>
      </w:pPr>
      <w:r w:rsidRPr="00DB3399">
        <w:t>typeAliases</w:t>
      </w:r>
    </w:p>
    <w:p w14:paraId="79569B7B" w14:textId="77777777" w:rsidR="00DB3399" w:rsidRDefault="00DB3399" w:rsidP="0031706A">
      <w:pPr>
        <w:pStyle w:val="a1"/>
        <w:numPr>
          <w:ilvl w:val="1"/>
          <w:numId w:val="12"/>
        </w:numPr>
        <w:ind w:firstLineChars="0"/>
      </w:pPr>
      <w:r w:rsidRPr="00DB3399">
        <w:rPr>
          <w:rFonts w:hint="eastAsia"/>
        </w:rPr>
        <w:t>类型别名</w:t>
      </w:r>
      <w:r>
        <w:rPr>
          <w:rFonts w:hint="eastAsia"/>
        </w:rPr>
        <w:t>，</w:t>
      </w:r>
      <w:r w:rsidRPr="00DB3399">
        <w:rPr>
          <w:rFonts w:hint="eastAsia"/>
        </w:rPr>
        <w:t>可为</w:t>
      </w:r>
      <w:r w:rsidRPr="00DB3399">
        <w:rPr>
          <w:rFonts w:hint="eastAsia"/>
        </w:rPr>
        <w:t>Java</w:t>
      </w:r>
      <w:r w:rsidRPr="00DB3399">
        <w:rPr>
          <w:rFonts w:hint="eastAsia"/>
        </w:rPr>
        <w:t>类型设置一个缩写名字</w:t>
      </w:r>
      <w:r>
        <w:rPr>
          <w:rFonts w:hint="eastAsia"/>
        </w:rPr>
        <w:t>。</w:t>
      </w:r>
      <w:r w:rsidRPr="00DB3399">
        <w:rPr>
          <w:rFonts w:hint="eastAsia"/>
        </w:rPr>
        <w:t>它仅用于</w:t>
      </w:r>
      <w:r w:rsidRPr="00DB3399">
        <w:rPr>
          <w:rFonts w:hint="eastAsia"/>
        </w:rPr>
        <w:t>XML</w:t>
      </w:r>
      <w:r w:rsidRPr="00DB3399">
        <w:rPr>
          <w:rFonts w:hint="eastAsia"/>
        </w:rPr>
        <w:t>配置，意在降低冗余的全限定类名书写。</w:t>
      </w:r>
    </w:p>
    <w:p w14:paraId="0A97B739" w14:textId="77777777" w:rsidR="00DB3399" w:rsidRDefault="004E0170" w:rsidP="0031706A">
      <w:pPr>
        <w:pStyle w:val="a1"/>
        <w:numPr>
          <w:ilvl w:val="0"/>
          <w:numId w:val="12"/>
        </w:numPr>
        <w:ind w:firstLineChars="0"/>
      </w:pPr>
      <w:r w:rsidRPr="004E0170">
        <w:t>typeHandlers</w:t>
      </w:r>
    </w:p>
    <w:p w14:paraId="795CAACB" w14:textId="77777777" w:rsidR="004E0170" w:rsidRDefault="004E0170" w:rsidP="0031706A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类型处理器，用于将</w:t>
      </w:r>
      <w:r>
        <w:t>SQL</w:t>
      </w:r>
      <w:r>
        <w:rPr>
          <w:rFonts w:hint="eastAsia"/>
        </w:rPr>
        <w:t>语句从数据库中查出的结果的数据类型转为</w:t>
      </w:r>
      <w:r>
        <w:rPr>
          <w:rFonts w:hint="eastAsia"/>
        </w:rPr>
        <w:t>Java</w:t>
      </w:r>
      <w:r>
        <w:rPr>
          <w:rFonts w:hint="eastAsia"/>
        </w:rPr>
        <w:t>自带的数据类型，比如</w:t>
      </w:r>
      <w:r w:rsidRPr="004E0170">
        <w:t>CHAR</w:t>
      </w:r>
      <w:r>
        <w:rPr>
          <w:rFonts w:hint="eastAsia"/>
        </w:rPr>
        <w:t>转为</w:t>
      </w:r>
      <w:r>
        <w:rPr>
          <w:rFonts w:hint="eastAsia"/>
        </w:rPr>
        <w:t>String</w:t>
      </w:r>
    </w:p>
    <w:p w14:paraId="73112A93" w14:textId="77777777" w:rsidR="004E0170" w:rsidRDefault="004E0170" w:rsidP="0031706A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有一套默认的类型处理器，也可以自己定义</w:t>
      </w:r>
      <w:r w:rsidR="00675E60">
        <w:rPr>
          <w:rFonts w:hint="eastAsia"/>
        </w:rPr>
        <w:t>一个处理器类</w:t>
      </w:r>
      <w:r>
        <w:rPr>
          <w:rFonts w:hint="eastAsia"/>
        </w:rPr>
        <w:t>，</w:t>
      </w:r>
      <w:r w:rsidR="00BE2911">
        <w:rPr>
          <w:rFonts w:hint="eastAsia"/>
        </w:rPr>
        <w:t>然后</w:t>
      </w:r>
      <w:r>
        <w:rPr>
          <w:rFonts w:hint="eastAsia"/>
        </w:rPr>
        <w:t>在配置文件中声明</w:t>
      </w:r>
    </w:p>
    <w:p w14:paraId="749B3AEA" w14:textId="77777777" w:rsidR="004E0170" w:rsidRDefault="00675E60" w:rsidP="00675E60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5C0B6BF0" wp14:editId="3D38AAC8">
            <wp:extent cx="4327070" cy="4214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181" cy="4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2A68" w14:textId="77777777" w:rsidR="00675E60" w:rsidRDefault="00675E60" w:rsidP="00675E60">
      <w:pPr>
        <w:pStyle w:val="a1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1FC9745" wp14:editId="1243F907">
            <wp:extent cx="4317558" cy="55710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949" cy="5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3F4" w14:textId="77777777" w:rsidR="004E0170" w:rsidRDefault="00B704B9" w:rsidP="0031706A">
      <w:pPr>
        <w:pStyle w:val="a1"/>
        <w:numPr>
          <w:ilvl w:val="0"/>
          <w:numId w:val="12"/>
        </w:numPr>
        <w:ind w:firstLineChars="0"/>
      </w:pPr>
      <w:r w:rsidRPr="00B704B9">
        <w:t>objectFactory</w:t>
      </w:r>
    </w:p>
    <w:p w14:paraId="4553A5A6" w14:textId="77777777" w:rsidR="0049497F" w:rsidRPr="00452417" w:rsidRDefault="00B704B9" w:rsidP="0031706A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对象工厂：将查询到的一条条数据库记录转换成</w:t>
      </w:r>
      <w:r>
        <w:rPr>
          <w:rFonts w:hint="eastAsia"/>
        </w:rPr>
        <w:t>Java</w:t>
      </w:r>
      <w:r>
        <w:rPr>
          <w:rFonts w:hint="eastAsia"/>
        </w:rPr>
        <w:t>对象，有默认的方法，也可以重写</w:t>
      </w:r>
    </w:p>
    <w:p w14:paraId="3506B001" w14:textId="77777777" w:rsidR="00C90E17" w:rsidRDefault="00C90E17" w:rsidP="00C90E17">
      <w:pPr>
        <w:pStyle w:val="2"/>
        <w:spacing w:before="156" w:after="156"/>
      </w:pPr>
      <w:bookmarkStart w:id="70" w:name="_Toc42442691"/>
      <w:r>
        <w:rPr>
          <w:rFonts w:hint="eastAsia"/>
        </w:rPr>
        <w:t>映射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介绍</w:t>
      </w:r>
      <w:bookmarkEnd w:id="70"/>
    </w:p>
    <w:p w14:paraId="5C9AF7B2" w14:textId="77777777" w:rsidR="00B95324" w:rsidRDefault="00D002D5" w:rsidP="00D002D5">
      <w:pPr>
        <w:pStyle w:val="3"/>
        <w:spacing w:before="156" w:after="156"/>
      </w:pPr>
      <w:bookmarkStart w:id="71" w:name="_Toc42442692"/>
      <w:r>
        <w:rPr>
          <w:rFonts w:hint="eastAsia"/>
        </w:rPr>
        <w:t>顶级元素介绍</w:t>
      </w:r>
      <w:bookmarkEnd w:id="71"/>
    </w:p>
    <w:p w14:paraId="401D3FA1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：该命名空间的缓存配置。</w:t>
      </w:r>
    </w:p>
    <w:p w14:paraId="3D1EE6C5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cache-ref</w:t>
      </w:r>
      <w:r>
        <w:rPr>
          <w:rFonts w:hint="eastAsia"/>
        </w:rPr>
        <w:t>：引用其它命名空间的缓存配置。</w:t>
      </w:r>
    </w:p>
    <w:p w14:paraId="6587E0E4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resultMap</w:t>
      </w:r>
      <w:r>
        <w:rPr>
          <w:rFonts w:hint="eastAsia"/>
        </w:rPr>
        <w:t>：描述如何从数据库结果集中加载对象，是最复杂也是最强大的元素。</w:t>
      </w:r>
    </w:p>
    <w:p w14:paraId="28CB760D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：可被其它语句引用的可重用语句块。</w:t>
      </w:r>
    </w:p>
    <w:p w14:paraId="207CA7CB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insert</w:t>
      </w:r>
      <w:r>
        <w:rPr>
          <w:rFonts w:hint="eastAsia"/>
        </w:rPr>
        <w:t>：映射插入语句。</w:t>
      </w:r>
    </w:p>
    <w:p w14:paraId="693DCCC4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update</w:t>
      </w:r>
      <w:r>
        <w:rPr>
          <w:rFonts w:hint="eastAsia"/>
        </w:rPr>
        <w:t>：映射更新语句。</w:t>
      </w:r>
    </w:p>
    <w:p w14:paraId="02E579FC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：映射删除语句。</w:t>
      </w:r>
    </w:p>
    <w:p w14:paraId="388578E9" w14:textId="77777777" w:rsidR="00D002D5" w:rsidRDefault="00D002D5" w:rsidP="0031706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select</w:t>
      </w:r>
      <w:r>
        <w:rPr>
          <w:rFonts w:hint="eastAsia"/>
        </w:rPr>
        <w:t>：映射查询语句。</w:t>
      </w:r>
    </w:p>
    <w:p w14:paraId="737C5D9B" w14:textId="77777777" w:rsidR="00334691" w:rsidRDefault="00334691" w:rsidP="00334691">
      <w:pPr>
        <w:pStyle w:val="3"/>
        <w:spacing w:before="156" w:after="156"/>
      </w:pPr>
      <w:bookmarkStart w:id="72" w:name="_Toc42442693"/>
      <w:r>
        <w:rPr>
          <w:rFonts w:hint="eastAsia"/>
        </w:rPr>
        <w:t>X</w:t>
      </w:r>
      <w:r>
        <w:t>ML</w:t>
      </w:r>
      <w:r>
        <w:rPr>
          <w:rFonts w:hint="eastAsia"/>
        </w:rPr>
        <w:t>文件特殊符号处理</w:t>
      </w:r>
      <w:bookmarkEnd w:id="72"/>
    </w:p>
    <w:p w14:paraId="052007C9" w14:textId="77777777" w:rsidR="00334691" w:rsidRDefault="00334691" w:rsidP="00334691">
      <w:pPr>
        <w:pStyle w:val="a1"/>
        <w:ind w:firstLine="360"/>
      </w:pPr>
      <w:r>
        <w:rPr>
          <w:rFonts w:hint="eastAsia"/>
        </w:rPr>
        <w:t>在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文件中定义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语句中，直接使用</w:t>
      </w:r>
      <w:r>
        <w:rPr>
          <w:rFonts w:hint="eastAsia"/>
        </w:rPr>
        <w:t>&lt;</w:t>
      </w:r>
      <w:r>
        <w:t xml:space="preserve"> &gt; </w:t>
      </w:r>
      <w:r>
        <w:rPr>
          <w:rFonts w:hint="eastAsia"/>
        </w:rPr>
        <w:t>这些符号都会出错，可以使用转义字符替代。</w:t>
      </w:r>
    </w:p>
    <w:p w14:paraId="38D762E4" w14:textId="77777777" w:rsidR="00334691" w:rsidRDefault="00334691" w:rsidP="00334691">
      <w:pPr>
        <w:pStyle w:val="a1"/>
        <w:ind w:firstLine="360"/>
      </w:pPr>
      <w:r>
        <w:rPr>
          <w:noProof/>
        </w:rPr>
        <w:drawing>
          <wp:inline distT="0" distB="0" distL="0" distR="0" wp14:anchorId="54B5358B" wp14:editId="46D3F195">
            <wp:extent cx="4619708" cy="1213622"/>
            <wp:effectExtent l="0" t="0" r="0" b="5715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68" cy="12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997F" w14:textId="77777777" w:rsidR="00334691" w:rsidRDefault="00334691" w:rsidP="00334691">
      <w:pPr>
        <w:pStyle w:val="a1"/>
        <w:ind w:firstLine="360"/>
      </w:pPr>
      <w:r>
        <w:rPr>
          <w:rFonts w:hint="eastAsia"/>
        </w:rPr>
        <w:t>样例：</w:t>
      </w:r>
    </w:p>
    <w:p w14:paraId="378280B8" w14:textId="77777777" w:rsidR="00334691" w:rsidRPr="00334691" w:rsidRDefault="00334691" w:rsidP="00334691">
      <w:pPr>
        <w:pStyle w:val="a1"/>
        <w:ind w:firstLine="360"/>
      </w:pPr>
      <w:r w:rsidRPr="00334691">
        <w:t>SELECT * FROM test WHERE start_date &amp;lt;= CURRENT_DATE AND end_date &amp;gt;= CURRENT_DATE</w:t>
      </w:r>
    </w:p>
    <w:p w14:paraId="2490D5AF" w14:textId="77777777" w:rsidR="009308C7" w:rsidRDefault="00D002D5" w:rsidP="00D002D5">
      <w:pPr>
        <w:pStyle w:val="3"/>
        <w:spacing w:before="156" w:after="156"/>
      </w:pPr>
      <w:bookmarkStart w:id="73" w:name="_Toc42442694"/>
      <w:r>
        <w:rPr>
          <w:rFonts w:hint="eastAsia"/>
        </w:rPr>
        <w:t>select</w:t>
      </w:r>
      <w:bookmarkEnd w:id="73"/>
    </w:p>
    <w:p w14:paraId="63624EF2" w14:textId="77777777" w:rsidR="00D002D5" w:rsidRDefault="00237D3A" w:rsidP="0031706A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映射查询语句</w:t>
      </w:r>
    </w:p>
    <w:p w14:paraId="4D7B98D8" w14:textId="77777777" w:rsidR="00237D3A" w:rsidRDefault="00237D3A" w:rsidP="00237D3A">
      <w:pPr>
        <w:pStyle w:val="a1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BE7C409" wp14:editId="15585E1F">
            <wp:extent cx="4265240" cy="564247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833" cy="5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64C5" w14:textId="77777777" w:rsidR="00237D3A" w:rsidRDefault="00237D3A" w:rsidP="0031706A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参数</w:t>
      </w:r>
      <w:r>
        <w:rPr>
          <w:rFonts w:hint="eastAsia"/>
        </w:rPr>
        <w:t xml:space="preserve"> #</w:t>
      </w:r>
      <w:r>
        <w:t>{id}</w:t>
      </w:r>
      <w:r>
        <w:rPr>
          <w:rFonts w:hint="eastAsia"/>
        </w:rPr>
        <w:t>，返回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类型数据，</w:t>
      </w:r>
      <w:r>
        <w:rPr>
          <w:rFonts w:hint="eastAsia"/>
        </w:rPr>
        <w:t>key</w:t>
      </w:r>
      <w:r>
        <w:rPr>
          <w:rFonts w:hint="eastAsia"/>
        </w:rPr>
        <w:t>是表中列名</w:t>
      </w:r>
    </w:p>
    <w:p w14:paraId="2C5DAC4A" w14:textId="77777777" w:rsidR="00B63592" w:rsidRDefault="00B63592" w:rsidP="0031706A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输入参数类型和返回值类型都可以是自定义的类</w:t>
      </w:r>
    </w:p>
    <w:p w14:paraId="20A75ABE" w14:textId="77777777" w:rsidR="00B63592" w:rsidRDefault="00B63592" w:rsidP="00B63592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7A1F7E5C" wp14:editId="253F8AFB">
            <wp:extent cx="43338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E5EB" w14:textId="77777777" w:rsidR="00074BB5" w:rsidRDefault="00074BB5" w:rsidP="0031706A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返回一个列表，</w:t>
      </w:r>
      <w:r>
        <w:rPr>
          <w:rFonts w:hint="eastAsia"/>
        </w:rPr>
        <w:t>re</w:t>
      </w:r>
      <w:r>
        <w:t>sultType</w:t>
      </w:r>
      <w:r>
        <w:rPr>
          <w:rFonts w:hint="eastAsia"/>
        </w:rPr>
        <w:t>或者</w:t>
      </w:r>
      <w:r w:rsidRPr="006E53A2">
        <w:t>resultMap</w:t>
      </w:r>
      <w:r>
        <w:rPr>
          <w:rFonts w:hint="eastAsia"/>
        </w:rPr>
        <w:t>和返回一个单一数据一样定义</w:t>
      </w:r>
    </w:p>
    <w:p w14:paraId="6D91395E" w14:textId="77777777" w:rsidR="00074BB5" w:rsidRDefault="00074BB5" w:rsidP="0031706A">
      <w:pPr>
        <w:pStyle w:val="a1"/>
        <w:numPr>
          <w:ilvl w:val="1"/>
          <w:numId w:val="15"/>
        </w:numPr>
        <w:ind w:firstLineChars="0"/>
      </w:pPr>
      <w:r>
        <w:rPr>
          <w:noProof/>
        </w:rPr>
        <w:drawing>
          <wp:inline distT="0" distB="0" distL="0" distR="0" wp14:anchorId="11C386E5" wp14:editId="151AAC27">
            <wp:extent cx="4177776" cy="5614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261" cy="5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B28C" w14:textId="77777777" w:rsidR="00753707" w:rsidRDefault="00753707" w:rsidP="0031706A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#</w:t>
      </w:r>
      <w:r>
        <w:rPr>
          <w:rFonts w:hint="eastAsia"/>
        </w:rPr>
        <w:t>和</w:t>
      </w:r>
      <w:r>
        <w:t>$</w:t>
      </w:r>
      <w:r>
        <w:rPr>
          <w:rFonts w:hint="eastAsia"/>
        </w:rPr>
        <w:t>的区别</w:t>
      </w:r>
    </w:p>
    <w:p w14:paraId="3A98982D" w14:textId="77777777" w:rsidR="00753707" w:rsidRDefault="00753707" w:rsidP="0031706A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#{},</w:t>
      </w:r>
      <w:r>
        <w:rPr>
          <w:rFonts w:hint="eastAsia"/>
        </w:rPr>
        <w:t>预编译的方式</w:t>
      </w:r>
      <w:r>
        <w:rPr>
          <w:rFonts w:hint="eastAsia"/>
        </w:rPr>
        <w:t>preparedstatement</w:t>
      </w:r>
      <w:r>
        <w:rPr>
          <w:rFonts w:hint="eastAsia"/>
        </w:rPr>
        <w:t>，使用占位符替换，防止</w:t>
      </w:r>
      <w:r>
        <w:rPr>
          <w:rFonts w:hint="eastAsia"/>
        </w:rPr>
        <w:t>sql</w:t>
      </w:r>
      <w:r>
        <w:rPr>
          <w:rFonts w:hint="eastAsia"/>
        </w:rPr>
        <w:t>注入，一个参数的时候，任意参数名可以接收</w:t>
      </w:r>
    </w:p>
    <w:p w14:paraId="0B12BECF" w14:textId="77777777" w:rsidR="00753707" w:rsidRDefault="00753707" w:rsidP="0031706A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${},</w:t>
      </w:r>
      <w:r>
        <w:rPr>
          <w:rFonts w:hint="eastAsia"/>
        </w:rPr>
        <w:t>普通的</w:t>
      </w:r>
      <w:r>
        <w:rPr>
          <w:rFonts w:hint="eastAsia"/>
        </w:rPr>
        <w:t>Statement</w:t>
      </w:r>
      <w:r>
        <w:rPr>
          <w:rFonts w:hint="eastAsia"/>
        </w:rPr>
        <w:t>，字符串直接拼接，不可以防止</w:t>
      </w:r>
      <w:r>
        <w:rPr>
          <w:rFonts w:hint="eastAsia"/>
        </w:rPr>
        <w:t>sql</w:t>
      </w:r>
      <w:r>
        <w:rPr>
          <w:rFonts w:hint="eastAsia"/>
        </w:rPr>
        <w:t>注入，</w:t>
      </w:r>
      <w:r w:rsidRPr="00334691">
        <w:rPr>
          <w:rFonts w:hint="eastAsia"/>
          <w:color w:val="FF0000"/>
        </w:rPr>
        <w:t>一个参数的时候，必须使用</w:t>
      </w:r>
      <w:r w:rsidRPr="00334691">
        <w:rPr>
          <w:rFonts w:hint="eastAsia"/>
          <w:color w:val="FF0000"/>
        </w:rPr>
        <w:t>${value}</w:t>
      </w:r>
      <w:r w:rsidRPr="00334691">
        <w:rPr>
          <w:rFonts w:hint="eastAsia"/>
          <w:color w:val="FF0000"/>
        </w:rPr>
        <w:t>接收参数</w:t>
      </w:r>
      <w:r w:rsidR="00334691" w:rsidRPr="00334691">
        <w:rPr>
          <w:rFonts w:hint="eastAsia"/>
          <w:color w:val="FF0000"/>
        </w:rPr>
        <w:t>？</w:t>
      </w:r>
    </w:p>
    <w:p w14:paraId="692EB11C" w14:textId="77777777" w:rsidR="00753707" w:rsidRDefault="00753707" w:rsidP="0031706A">
      <w:pPr>
        <w:pStyle w:val="a1"/>
        <w:numPr>
          <w:ilvl w:val="1"/>
          <w:numId w:val="15"/>
        </w:numPr>
        <w:ind w:firstLineChars="0"/>
      </w:pPr>
      <w:r>
        <w:rPr>
          <w:noProof/>
        </w:rPr>
        <w:drawing>
          <wp:inline distT="0" distB="0" distL="0" distR="0" wp14:anchorId="3B4B070B" wp14:editId="485A17A6">
            <wp:extent cx="4261817" cy="115164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981" cy="11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7BEE" w14:textId="77777777" w:rsidR="006E53A2" w:rsidRDefault="006E53A2" w:rsidP="0031706A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主要参数</w:t>
      </w:r>
    </w:p>
    <w:p w14:paraId="1A981D80" w14:textId="77777777" w:rsidR="006E53A2" w:rsidRDefault="006E53A2" w:rsidP="0031706A">
      <w:pPr>
        <w:pStyle w:val="a1"/>
        <w:numPr>
          <w:ilvl w:val="1"/>
          <w:numId w:val="15"/>
        </w:numPr>
        <w:ind w:firstLineChars="0"/>
      </w:pPr>
      <w:r w:rsidRPr="006E53A2">
        <w:t>Id</w:t>
      </w:r>
      <w:r>
        <w:rPr>
          <w:rFonts w:hint="eastAsia"/>
        </w:rPr>
        <w:t>：命名空间唯一标识符</w:t>
      </w:r>
    </w:p>
    <w:p w14:paraId="58B06847" w14:textId="77777777" w:rsidR="006E53A2" w:rsidRDefault="006E53A2" w:rsidP="0031706A">
      <w:pPr>
        <w:pStyle w:val="a1"/>
        <w:numPr>
          <w:ilvl w:val="1"/>
          <w:numId w:val="15"/>
        </w:numPr>
        <w:ind w:firstLineChars="0"/>
      </w:pPr>
      <w:r w:rsidRPr="006E53A2">
        <w:t>parameterType</w:t>
      </w:r>
      <w:r>
        <w:rPr>
          <w:rFonts w:hint="eastAsia"/>
        </w:rPr>
        <w:t>：输入参数类型</w:t>
      </w:r>
    </w:p>
    <w:p w14:paraId="029D4F27" w14:textId="77777777" w:rsidR="006E53A2" w:rsidRDefault="006E53A2" w:rsidP="0031706A">
      <w:pPr>
        <w:pStyle w:val="a1"/>
        <w:numPr>
          <w:ilvl w:val="1"/>
          <w:numId w:val="15"/>
        </w:numPr>
        <w:ind w:firstLineChars="0"/>
      </w:pPr>
      <w:r w:rsidRPr="006E53A2">
        <w:t>resultType</w:t>
      </w:r>
      <w:r>
        <w:rPr>
          <w:rFonts w:hint="eastAsia"/>
        </w:rPr>
        <w:t>：输出参数类型</w:t>
      </w:r>
    </w:p>
    <w:p w14:paraId="67F23919" w14:textId="77777777" w:rsidR="006E53A2" w:rsidRDefault="006E53A2" w:rsidP="0031706A">
      <w:pPr>
        <w:pStyle w:val="a1"/>
        <w:numPr>
          <w:ilvl w:val="1"/>
          <w:numId w:val="15"/>
        </w:numPr>
        <w:ind w:firstLineChars="0"/>
      </w:pPr>
      <w:r w:rsidRPr="006E53A2">
        <w:t>resultMap</w:t>
      </w:r>
      <w:r>
        <w:rPr>
          <w:rFonts w:hint="eastAsia"/>
        </w:rPr>
        <w:t>：结果映射</w:t>
      </w:r>
      <w:r w:rsidR="00074BB5">
        <w:rPr>
          <w:rFonts w:hint="eastAsia"/>
        </w:rPr>
        <w:t>，和</w:t>
      </w:r>
      <w:r w:rsidR="00074BB5" w:rsidRPr="006E53A2">
        <w:t>resultType</w:t>
      </w:r>
      <w:r w:rsidR="00074BB5">
        <w:rPr>
          <w:rFonts w:hint="eastAsia"/>
        </w:rPr>
        <w:t>，不过返回的数据类型是自己定义的</w:t>
      </w:r>
    </w:p>
    <w:p w14:paraId="52855B2F" w14:textId="77777777" w:rsidR="006E53A2" w:rsidRDefault="006E53A2" w:rsidP="0031706A">
      <w:pPr>
        <w:pStyle w:val="a1"/>
        <w:numPr>
          <w:ilvl w:val="1"/>
          <w:numId w:val="15"/>
        </w:numPr>
        <w:ind w:firstLineChars="0"/>
      </w:pPr>
      <w:r w:rsidRPr="006E53A2">
        <w:t>flushCache</w:t>
      </w:r>
      <w:r>
        <w:rPr>
          <w:rFonts w:hint="eastAsia"/>
        </w:rPr>
        <w:t>：是否清空缓存</w:t>
      </w:r>
    </w:p>
    <w:p w14:paraId="61080884" w14:textId="77777777" w:rsidR="00074BB5" w:rsidRDefault="006E53A2" w:rsidP="0031706A">
      <w:pPr>
        <w:pStyle w:val="a1"/>
        <w:numPr>
          <w:ilvl w:val="1"/>
          <w:numId w:val="15"/>
        </w:numPr>
        <w:ind w:firstLineChars="0"/>
      </w:pPr>
      <w:r w:rsidRPr="006E53A2">
        <w:t>statementType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使用的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类型，</w:t>
      </w:r>
      <w:r w:rsidRPr="006E53A2">
        <w:rPr>
          <w:rFonts w:hint="eastAsia"/>
        </w:rPr>
        <w:t>可选</w:t>
      </w:r>
      <w:r w:rsidRPr="006E53A2">
        <w:rPr>
          <w:rFonts w:hint="eastAsia"/>
        </w:rPr>
        <w:t xml:space="preserve"> STATEMENT</w:t>
      </w:r>
      <w:r w:rsidRPr="006E53A2">
        <w:rPr>
          <w:rFonts w:hint="eastAsia"/>
        </w:rPr>
        <w:t>，</w:t>
      </w:r>
      <w:r w:rsidRPr="006E53A2">
        <w:rPr>
          <w:rFonts w:hint="eastAsia"/>
        </w:rPr>
        <w:t xml:space="preserve">PREPARED </w:t>
      </w:r>
      <w:r w:rsidRPr="006E53A2">
        <w:rPr>
          <w:rFonts w:hint="eastAsia"/>
        </w:rPr>
        <w:t>或</w:t>
      </w:r>
      <w:r w:rsidRPr="006E53A2">
        <w:rPr>
          <w:rFonts w:hint="eastAsia"/>
        </w:rPr>
        <w:t xml:space="preserve"> CALLABLE</w:t>
      </w:r>
      <w:r>
        <w:rPr>
          <w:rFonts w:hint="eastAsia"/>
        </w:rPr>
        <w:t>，对应</w:t>
      </w:r>
      <w:r w:rsidRPr="006E53A2">
        <w:rPr>
          <w:rFonts w:hint="eastAsia"/>
        </w:rPr>
        <w:t>Statement</w:t>
      </w:r>
      <w:r w:rsidRPr="006E53A2">
        <w:rPr>
          <w:rFonts w:hint="eastAsia"/>
        </w:rPr>
        <w:t>，</w:t>
      </w:r>
      <w:r w:rsidRPr="006E53A2">
        <w:rPr>
          <w:rFonts w:hint="eastAsia"/>
        </w:rPr>
        <w:t xml:space="preserve">PreparedStatement </w:t>
      </w:r>
      <w:r w:rsidRPr="006E53A2">
        <w:rPr>
          <w:rFonts w:hint="eastAsia"/>
        </w:rPr>
        <w:t>或</w:t>
      </w:r>
      <w:r w:rsidRPr="006E53A2">
        <w:rPr>
          <w:rFonts w:hint="eastAsia"/>
        </w:rPr>
        <w:t xml:space="preserve"> CallableStatement</w:t>
      </w:r>
      <w:r w:rsidRPr="006E53A2">
        <w:rPr>
          <w:rFonts w:hint="eastAsia"/>
        </w:rPr>
        <w:t>，默认值：</w:t>
      </w:r>
      <w:r w:rsidRPr="006E53A2">
        <w:rPr>
          <w:rFonts w:hint="eastAsia"/>
        </w:rPr>
        <w:t>PREPARED</w:t>
      </w:r>
    </w:p>
    <w:p w14:paraId="0C3BA61E" w14:textId="77777777" w:rsidR="00237D3A" w:rsidRDefault="00B63592" w:rsidP="00B63592">
      <w:pPr>
        <w:pStyle w:val="3"/>
        <w:spacing w:before="156" w:after="156"/>
      </w:pPr>
      <w:bookmarkStart w:id="74" w:name="_Toc42442695"/>
      <w:r>
        <w:lastRenderedPageBreak/>
        <w:t>I</w:t>
      </w:r>
      <w:r>
        <w:rPr>
          <w:rFonts w:hint="eastAsia"/>
        </w:rPr>
        <w:t>ns</w:t>
      </w:r>
      <w:r>
        <w:t>ert</w:t>
      </w:r>
      <w:r>
        <w:rPr>
          <w:rFonts w:hint="eastAsia"/>
        </w:rPr>
        <w:t>、</w:t>
      </w:r>
      <w:r>
        <w:rPr>
          <w:rFonts w:hint="eastAsia"/>
        </w:rPr>
        <w:t>update</w:t>
      </w:r>
      <w:r w:rsidR="00BD29A7">
        <w:rPr>
          <w:rFonts w:hint="eastAsia"/>
        </w:rPr>
        <w:t>和</w:t>
      </w:r>
      <w:r w:rsidR="00BD29A7">
        <w:rPr>
          <w:rFonts w:hint="eastAsia"/>
        </w:rPr>
        <w:t>de</w:t>
      </w:r>
      <w:r w:rsidR="00BD29A7">
        <w:t>lete</w:t>
      </w:r>
      <w:bookmarkEnd w:id="74"/>
    </w:p>
    <w:p w14:paraId="67609188" w14:textId="77777777" w:rsidR="00BD29A7" w:rsidRDefault="00A95DE4" w:rsidP="0031706A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常用参数设置</w:t>
      </w:r>
    </w:p>
    <w:p w14:paraId="7EBBF6ED" w14:textId="77777777" w:rsidR="00A95DE4" w:rsidRDefault="00A95DE4" w:rsidP="0031706A">
      <w:pPr>
        <w:pStyle w:val="a1"/>
        <w:numPr>
          <w:ilvl w:val="1"/>
          <w:numId w:val="16"/>
        </w:numPr>
        <w:ind w:firstLineChars="0"/>
      </w:pPr>
      <w:r>
        <w:rPr>
          <w:noProof/>
        </w:rPr>
        <w:drawing>
          <wp:inline distT="0" distB="0" distL="0" distR="0" wp14:anchorId="434A0F4D" wp14:editId="0B39C834">
            <wp:extent cx="1884459" cy="3117434"/>
            <wp:effectExtent l="0" t="0" r="19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3629" cy="31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F137" w14:textId="77777777" w:rsidR="00A95DE4" w:rsidRDefault="001D5D88" w:rsidP="0031706A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操作</w:t>
      </w:r>
    </w:p>
    <w:p w14:paraId="01BE7C10" w14:textId="77777777" w:rsidR="001D5D88" w:rsidRDefault="001D5D88" w:rsidP="0031706A">
      <w:pPr>
        <w:pStyle w:val="a1"/>
        <w:numPr>
          <w:ilvl w:val="1"/>
          <w:numId w:val="16"/>
        </w:numPr>
        <w:ind w:firstLineChars="0"/>
      </w:pPr>
      <w:r>
        <w:rPr>
          <w:noProof/>
        </w:rPr>
        <w:drawing>
          <wp:inline distT="0" distB="0" distL="0" distR="0" wp14:anchorId="42C23474" wp14:editId="2F631D82">
            <wp:extent cx="2981739" cy="2478106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589" cy="25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451" w14:textId="77777777" w:rsidR="001D5D88" w:rsidRDefault="00C973A3" w:rsidP="0031706A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pdata</w:t>
      </w:r>
      <w:r>
        <w:rPr>
          <w:rFonts w:hint="eastAsia"/>
        </w:rPr>
        <w:t>操作时返回数据的主键</w:t>
      </w:r>
    </w:p>
    <w:p w14:paraId="313FFB3D" w14:textId="77777777" w:rsidR="00C973A3" w:rsidRDefault="00C973A3" w:rsidP="0031706A">
      <w:pPr>
        <w:pStyle w:val="a1"/>
        <w:numPr>
          <w:ilvl w:val="1"/>
          <w:numId w:val="16"/>
        </w:numPr>
        <w:ind w:firstLineChars="0"/>
      </w:pPr>
      <w:r>
        <w:rPr>
          <w:noProof/>
        </w:rPr>
        <w:drawing>
          <wp:inline distT="0" distB="0" distL="0" distR="0" wp14:anchorId="086FD620" wp14:editId="4576518E">
            <wp:extent cx="3514476" cy="9807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6483" cy="9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2C63" w14:textId="77777777" w:rsidR="00C973A3" w:rsidRDefault="00C973A3" w:rsidP="0031706A">
      <w:pPr>
        <w:pStyle w:val="a1"/>
        <w:numPr>
          <w:ilvl w:val="1"/>
          <w:numId w:val="16"/>
        </w:numPr>
        <w:ind w:firstLineChars="0"/>
      </w:pPr>
      <w:r w:rsidRPr="00C973A3">
        <w:t>useGeneratedKeys</w:t>
      </w:r>
      <w:r>
        <w:rPr>
          <w:rFonts w:hint="eastAsia"/>
        </w:rPr>
        <w:t>：调用</w:t>
      </w:r>
      <w:r>
        <w:rPr>
          <w:rFonts w:hint="eastAsia"/>
        </w:rPr>
        <w:t>J</w:t>
      </w:r>
      <w:r>
        <w:t>DBC</w:t>
      </w:r>
      <w:r w:rsidRPr="00C973A3">
        <w:rPr>
          <w:rFonts w:hint="eastAsia"/>
        </w:rPr>
        <w:t>的</w:t>
      </w:r>
      <w:r w:rsidRPr="00C973A3">
        <w:rPr>
          <w:rFonts w:hint="eastAsia"/>
        </w:rPr>
        <w:t>getGeneratedKeys</w:t>
      </w:r>
      <w:r w:rsidRPr="00C973A3">
        <w:rPr>
          <w:rFonts w:hint="eastAsia"/>
        </w:rPr>
        <w:t>方法来取出由数据库内部生成的主键</w:t>
      </w:r>
    </w:p>
    <w:p w14:paraId="6231CFBB" w14:textId="77777777" w:rsidR="00C973A3" w:rsidRDefault="00C973A3" w:rsidP="0031706A">
      <w:pPr>
        <w:pStyle w:val="a1"/>
        <w:numPr>
          <w:ilvl w:val="1"/>
          <w:numId w:val="16"/>
        </w:numPr>
        <w:ind w:firstLineChars="0"/>
      </w:pPr>
      <w:r w:rsidRPr="00C973A3">
        <w:lastRenderedPageBreak/>
        <w:t>keyProperty</w:t>
      </w:r>
      <w:r>
        <w:rPr>
          <w:rFonts w:hint="eastAsia"/>
        </w:rPr>
        <w:t>：</w:t>
      </w:r>
      <w:r w:rsidRPr="00C973A3">
        <w:rPr>
          <w:rFonts w:hint="eastAsia"/>
        </w:rPr>
        <w:t>指定能够唯一识别对象的属性</w:t>
      </w:r>
    </w:p>
    <w:p w14:paraId="2BFB219C" w14:textId="77777777" w:rsidR="00C973A3" w:rsidRDefault="00C973A3" w:rsidP="0031706A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多行操作，输入参数是一个列表</w:t>
      </w:r>
    </w:p>
    <w:p w14:paraId="5C452DFE" w14:textId="77777777" w:rsidR="00C973A3" w:rsidRPr="00BD29A7" w:rsidRDefault="00C973A3" w:rsidP="0031706A">
      <w:pPr>
        <w:pStyle w:val="a1"/>
        <w:numPr>
          <w:ilvl w:val="1"/>
          <w:numId w:val="16"/>
        </w:numPr>
        <w:ind w:firstLineChars="0"/>
      </w:pPr>
      <w:r>
        <w:rPr>
          <w:noProof/>
        </w:rPr>
        <w:drawing>
          <wp:inline distT="0" distB="0" distL="0" distR="0" wp14:anchorId="67239CCF" wp14:editId="5C43A470">
            <wp:extent cx="4686659" cy="1325243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564" cy="13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5EAF" w14:textId="77777777" w:rsidR="00B63592" w:rsidRDefault="00821D0E" w:rsidP="00821D0E">
      <w:pPr>
        <w:pStyle w:val="3"/>
        <w:spacing w:before="156" w:after="156"/>
      </w:pPr>
      <w:bookmarkStart w:id="75" w:name="_Toc42442696"/>
      <w:r>
        <w:t>s</w:t>
      </w:r>
      <w:r>
        <w:rPr>
          <w:rFonts w:hint="eastAsia"/>
        </w:rPr>
        <w:t>q</w:t>
      </w:r>
      <w:r>
        <w:t>l</w:t>
      </w:r>
      <w:bookmarkEnd w:id="75"/>
    </w:p>
    <w:p w14:paraId="26F7519E" w14:textId="77777777" w:rsidR="00821D0E" w:rsidRPr="00821D0E" w:rsidRDefault="00EA6E52" w:rsidP="00821D0E">
      <w:pPr>
        <w:pStyle w:val="a1"/>
        <w:ind w:firstLine="360"/>
      </w:pPr>
      <w:r>
        <w:rPr>
          <w:noProof/>
        </w:rPr>
        <w:drawing>
          <wp:inline distT="0" distB="0" distL="0" distR="0" wp14:anchorId="2A084477" wp14:editId="1A3752AA">
            <wp:extent cx="5760085" cy="24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DF67" w14:textId="77777777" w:rsidR="00821D0E" w:rsidRDefault="00EA6E52" w:rsidP="00B63592">
      <w:pPr>
        <w:pStyle w:val="a1"/>
        <w:ind w:firstLine="360"/>
      </w:pPr>
      <w:r>
        <w:rPr>
          <w:noProof/>
        </w:rPr>
        <w:drawing>
          <wp:inline distT="0" distB="0" distL="0" distR="0" wp14:anchorId="576AF788" wp14:editId="3DA709F4">
            <wp:extent cx="5760085" cy="140398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7DC8" w14:textId="77777777" w:rsidR="00821D0E" w:rsidRDefault="00EA6E52" w:rsidP="00B63592">
      <w:pPr>
        <w:pStyle w:val="a1"/>
        <w:ind w:firstLine="360"/>
      </w:pPr>
      <w:r>
        <w:rPr>
          <w:rFonts w:hint="eastAsia"/>
        </w:rPr>
        <w:t>等价于</w:t>
      </w:r>
      <w:r>
        <w:rPr>
          <w:rFonts w:hint="eastAsia"/>
        </w:rPr>
        <w:t>s</w:t>
      </w:r>
      <w:r>
        <w:t>elect t1.id t1.username,t1.password,t2.id,….</w:t>
      </w:r>
    </w:p>
    <w:p w14:paraId="31835C2A" w14:textId="77777777" w:rsidR="00A72661" w:rsidRDefault="00A72661" w:rsidP="00A72661">
      <w:pPr>
        <w:pStyle w:val="3"/>
        <w:spacing w:before="156" w:after="156"/>
      </w:pPr>
      <w:bookmarkStart w:id="76" w:name="_Toc42442697"/>
      <w:r w:rsidRPr="006E53A2">
        <w:t>resultMap</w:t>
      </w:r>
      <w:r>
        <w:rPr>
          <w:rFonts w:hint="eastAsia"/>
        </w:rPr>
        <w:t>的简单使用</w:t>
      </w:r>
      <w:bookmarkEnd w:id="76"/>
    </w:p>
    <w:p w14:paraId="17739080" w14:textId="77777777" w:rsidR="00A72661" w:rsidRDefault="007E4705" w:rsidP="00A72661">
      <w:pPr>
        <w:pStyle w:val="a1"/>
        <w:ind w:firstLine="360"/>
      </w:pPr>
      <w:r>
        <w:rPr>
          <w:rFonts w:hint="eastAsia"/>
        </w:rPr>
        <w:t>如果使用</w:t>
      </w:r>
      <w:r w:rsidR="00231BC6">
        <w:rPr>
          <w:rFonts w:hint="eastAsia"/>
        </w:rPr>
        <w:t>Java</w:t>
      </w:r>
      <w:r w:rsidR="00231BC6">
        <w:t>Bean</w:t>
      </w:r>
      <w:r w:rsidR="00231BC6">
        <w:rPr>
          <w:rFonts w:hint="eastAsia"/>
        </w:rPr>
        <w:t>获取</w:t>
      </w:r>
      <w:r w:rsidR="00231BC6">
        <w:rPr>
          <w:rFonts w:hint="eastAsia"/>
        </w:rPr>
        <w:t>P</w:t>
      </w:r>
      <w:r w:rsidR="00231BC6">
        <w:t>OJO</w:t>
      </w:r>
      <w:r w:rsidR="00231BC6">
        <w:rPr>
          <w:rFonts w:hint="eastAsia"/>
        </w:rPr>
        <w:t>作为领域模型</w:t>
      </w:r>
      <w:r w:rsidR="00231BC6">
        <w:rPr>
          <w:rFonts w:hint="eastAsia"/>
        </w:rPr>
        <w:t>(</w:t>
      </w:r>
      <w:r w:rsidR="00231BC6">
        <w:rPr>
          <w:rFonts w:hint="eastAsia"/>
        </w:rPr>
        <w:t>返回类型</w:t>
      </w:r>
      <w:r w:rsidR="00231BC6">
        <w:t>)</w:t>
      </w:r>
      <w:r w:rsidR="00231BC6">
        <w:rPr>
          <w:rFonts w:hint="eastAsia"/>
        </w:rPr>
        <w:t>，需要先创建相应类</w:t>
      </w:r>
    </w:p>
    <w:p w14:paraId="477B3ECA" w14:textId="77777777" w:rsidR="00231BC6" w:rsidRDefault="00231BC6" w:rsidP="00A72661">
      <w:pPr>
        <w:pStyle w:val="a1"/>
        <w:ind w:firstLine="360"/>
        <w:rPr>
          <w:noProof/>
        </w:rPr>
      </w:pPr>
      <w:r>
        <w:rPr>
          <w:noProof/>
        </w:rPr>
        <mc:AlternateContent>
          <mc:Choice Requires="wpg">
            <w:drawing>
              <wp:inline distT="0" distB="0" distL="0" distR="0" wp14:anchorId="4C359E8C" wp14:editId="40103095">
                <wp:extent cx="5685183" cy="2679065"/>
                <wp:effectExtent l="0" t="0" r="0" b="6985"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183" cy="2679065"/>
                          <a:chOff x="0" y="0"/>
                          <a:chExt cx="5685183" cy="2679065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90" cy="267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0463" y="779228"/>
                            <a:ext cx="3474720" cy="778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587613" id="组合 28" o:spid="_x0000_s1026" style="width:447.65pt;height:210.95pt;mso-position-horizontal-relative:char;mso-position-vertical-relative:line" coordsize="56851,26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6" o:spid="_x0000_s1027" type="#_x0000_t75" style="position:absolute;width:21932;height:26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">
                  <v:imagedata r:id="rId41" o:title=""/>
                </v:shape>
                <v:shape id="图片 27" o:spid="_x0000_s1028" type="#_x0000_t75" style="position:absolute;left:22104;top:7792;width:34747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5E249F60" w14:textId="77777777" w:rsidR="00231BC6" w:rsidRDefault="00231BC6" w:rsidP="00A72661">
      <w:pPr>
        <w:pStyle w:val="a1"/>
        <w:ind w:firstLine="360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re</w:t>
      </w:r>
      <w:r>
        <w:rPr>
          <w:noProof/>
        </w:rPr>
        <w:t>sultMap</w:t>
      </w:r>
    </w:p>
    <w:p w14:paraId="3E031777" w14:textId="77777777" w:rsidR="00231BC6" w:rsidRDefault="00231BC6" w:rsidP="00A72661">
      <w:pPr>
        <w:pStyle w:val="a1"/>
        <w:ind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824A828" wp14:editId="4153F32D">
            <wp:extent cx="3816626" cy="96529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0830" cy="9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1829" w14:textId="77777777" w:rsidR="00231BC6" w:rsidRDefault="00231BC6" w:rsidP="00A72661">
      <w:pPr>
        <w:pStyle w:val="a1"/>
        <w:ind w:firstLine="360"/>
        <w:rPr>
          <w:noProof/>
        </w:rPr>
      </w:pPr>
      <w:r>
        <w:rPr>
          <w:noProof/>
        </w:rPr>
        <w:drawing>
          <wp:inline distT="0" distB="0" distL="0" distR="0" wp14:anchorId="4CA4EDB9" wp14:editId="6E40AD05">
            <wp:extent cx="3864334" cy="991994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537" cy="10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BC6">
        <w:rPr>
          <w:noProof/>
        </w:rPr>
        <w:t xml:space="preserve"> </w:t>
      </w:r>
    </w:p>
    <w:p w14:paraId="26B38DE6" w14:textId="77777777" w:rsidR="004C0314" w:rsidRDefault="004C0314" w:rsidP="004C0314">
      <w:pPr>
        <w:pStyle w:val="3"/>
        <w:spacing w:before="156" w:after="156"/>
      </w:pPr>
      <w:bookmarkStart w:id="77" w:name="_Toc42442698"/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语句生成</w:t>
      </w:r>
      <w:bookmarkEnd w:id="77"/>
    </w:p>
    <w:p w14:paraId="51578273" w14:textId="77777777" w:rsidR="004C0314" w:rsidRDefault="004C0314" w:rsidP="0031706A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&lt;</w:t>
      </w:r>
      <w:r>
        <w:t>if test=</w:t>
      </w:r>
      <w:r>
        <w:rPr>
          <w:rFonts w:hint="eastAsia"/>
        </w:rPr>
        <w:t>“”</w:t>
      </w:r>
      <w:r>
        <w:t>&gt; sql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  <w:r>
        <w:t>&lt;/if&gt;</w:t>
      </w:r>
    </w:p>
    <w:p w14:paraId="25346413" w14:textId="77777777" w:rsidR="004C0314" w:rsidRDefault="004C0314" w:rsidP="0031706A">
      <w:pPr>
        <w:pStyle w:val="a1"/>
        <w:numPr>
          <w:ilvl w:val="1"/>
          <w:numId w:val="1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内的判断条件成立，才生成相应的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65EFEEC3" w14:textId="77777777" w:rsidR="004C0314" w:rsidRDefault="004C0314" w:rsidP="0031706A">
      <w:pPr>
        <w:pStyle w:val="a1"/>
        <w:numPr>
          <w:ilvl w:val="1"/>
          <w:numId w:val="17"/>
        </w:numPr>
        <w:ind w:firstLineChars="0"/>
      </w:pPr>
      <w:r>
        <w:rPr>
          <w:noProof/>
        </w:rPr>
        <w:drawing>
          <wp:inline distT="0" distB="0" distL="0" distR="0" wp14:anchorId="423A785A" wp14:editId="5827DEF3">
            <wp:extent cx="2464904" cy="1865171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5516" cy="18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214" w14:textId="77777777" w:rsidR="004C0314" w:rsidRDefault="004C0314" w:rsidP="0031706A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&lt;</w:t>
      </w:r>
      <w:r w:rsidRPr="004C0314">
        <w:t xml:space="preserve"> trim </w:t>
      </w:r>
      <w:r>
        <w:t>&gt;</w:t>
      </w:r>
      <w:r>
        <w:rPr>
          <w:rFonts w:hint="eastAsia"/>
        </w:rPr>
        <w:t>在</w:t>
      </w:r>
      <w:r>
        <w:rPr>
          <w:rFonts w:hint="eastAsia"/>
        </w:rPr>
        <w:t>&lt;</w:t>
      </w:r>
      <w:r>
        <w:t>if&gt;</w:t>
      </w:r>
      <w:r>
        <w:rPr>
          <w:rFonts w:hint="eastAsia"/>
        </w:rPr>
        <w:t>的基础上增加一些处理操作</w:t>
      </w:r>
    </w:p>
    <w:p w14:paraId="7A01C10A" w14:textId="77777777" w:rsidR="004C0314" w:rsidRDefault="004C0314" w:rsidP="0031706A">
      <w:pPr>
        <w:pStyle w:val="a1"/>
        <w:numPr>
          <w:ilvl w:val="1"/>
          <w:numId w:val="17"/>
        </w:numPr>
        <w:ind w:firstLineChars="0"/>
      </w:pPr>
      <w:r w:rsidRPr="004C0314">
        <w:t>Prefix</w:t>
      </w:r>
      <w:r>
        <w:rPr>
          <w:rFonts w:hint="eastAsia"/>
        </w:rPr>
        <w:t>：整个</w:t>
      </w:r>
      <w:r>
        <w:rPr>
          <w:rFonts w:hint="eastAsia"/>
        </w:rPr>
        <w:t>sql</w:t>
      </w:r>
      <w:r>
        <w:rPr>
          <w:rFonts w:hint="eastAsia"/>
        </w:rPr>
        <w:t>语句前加上前缀</w:t>
      </w:r>
    </w:p>
    <w:p w14:paraId="30578C6D" w14:textId="77777777" w:rsidR="004C0314" w:rsidRDefault="004C0314" w:rsidP="0031706A">
      <w:pPr>
        <w:pStyle w:val="a1"/>
        <w:numPr>
          <w:ilvl w:val="1"/>
          <w:numId w:val="17"/>
        </w:numPr>
        <w:ind w:firstLineChars="0"/>
      </w:pPr>
      <w:r w:rsidRPr="004C0314">
        <w:t>Suffix</w:t>
      </w:r>
      <w:r>
        <w:rPr>
          <w:rFonts w:hint="eastAsia"/>
        </w:rPr>
        <w:t>：加后缀</w:t>
      </w:r>
    </w:p>
    <w:p w14:paraId="29B30BBD" w14:textId="77777777" w:rsidR="004C0314" w:rsidRDefault="004C0314" w:rsidP="0031706A">
      <w:pPr>
        <w:pStyle w:val="a1"/>
        <w:numPr>
          <w:ilvl w:val="1"/>
          <w:numId w:val="17"/>
        </w:numPr>
        <w:ind w:firstLineChars="0"/>
      </w:pPr>
      <w:r w:rsidRPr="004C0314">
        <w:t>prefixOverrides</w:t>
      </w:r>
      <w:r>
        <w:rPr>
          <w:rFonts w:hint="eastAsia"/>
        </w:rPr>
        <w:t>：去除整个</w:t>
      </w:r>
      <w:r>
        <w:rPr>
          <w:rFonts w:hint="eastAsia"/>
        </w:rPr>
        <w:t>sql</w:t>
      </w:r>
      <w:r>
        <w:rPr>
          <w:rFonts w:hint="eastAsia"/>
        </w:rPr>
        <w:t>语句前面的某个字符或关键字</w:t>
      </w:r>
    </w:p>
    <w:p w14:paraId="54D618D7" w14:textId="77777777" w:rsidR="004C0314" w:rsidRDefault="004C0314" w:rsidP="0031706A">
      <w:pPr>
        <w:pStyle w:val="a1"/>
        <w:numPr>
          <w:ilvl w:val="1"/>
          <w:numId w:val="17"/>
        </w:numPr>
        <w:ind w:firstLineChars="0"/>
      </w:pPr>
      <w:r w:rsidRPr="004C0314">
        <w:t>suffixOverrides</w:t>
      </w:r>
      <w:r>
        <w:rPr>
          <w:rFonts w:hint="eastAsia"/>
        </w:rPr>
        <w:t>：去除整个</w:t>
      </w:r>
      <w:r>
        <w:rPr>
          <w:rFonts w:hint="eastAsia"/>
        </w:rPr>
        <w:t>sql</w:t>
      </w:r>
      <w:r>
        <w:rPr>
          <w:rFonts w:hint="eastAsia"/>
        </w:rPr>
        <w:t>语句后面的某个字符或关键字</w:t>
      </w:r>
    </w:p>
    <w:p w14:paraId="3483DF60" w14:textId="77777777" w:rsidR="00325226" w:rsidRDefault="00325226" w:rsidP="0031706A">
      <w:pPr>
        <w:pStyle w:val="a1"/>
        <w:numPr>
          <w:ilvl w:val="1"/>
          <w:numId w:val="17"/>
        </w:numPr>
        <w:ind w:firstLineChars="0"/>
      </w:pPr>
      <w:r>
        <w:rPr>
          <w:noProof/>
        </w:rPr>
        <w:drawing>
          <wp:inline distT="0" distB="0" distL="0" distR="0" wp14:anchorId="0CA0EA58" wp14:editId="144AF22F">
            <wp:extent cx="2902226" cy="1634197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7229" cy="16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129C" w14:textId="4584FF67" w:rsidR="003235D3" w:rsidRDefault="003235D3">
      <w:pPr>
        <w:widowControl/>
        <w:jc w:val="left"/>
        <w:rPr>
          <w:sz w:val="24"/>
          <w:szCs w:val="24"/>
        </w:rPr>
      </w:pPr>
      <w:r>
        <w:br w:type="page"/>
      </w:r>
    </w:p>
    <w:p w14:paraId="1A46DA94" w14:textId="3553B7DD" w:rsidR="003E22C9" w:rsidRDefault="003235D3" w:rsidP="003235D3">
      <w:pPr>
        <w:pStyle w:val="1"/>
        <w:spacing w:after="312"/>
      </w:pPr>
      <w:bookmarkStart w:id="78" w:name="_Toc42442699"/>
      <w:r>
        <w:rPr>
          <w:rFonts w:hint="eastAsia"/>
        </w:rPr>
        <w:lastRenderedPageBreak/>
        <w:t>Mon</w:t>
      </w:r>
      <w:r>
        <w:t>godb</w:t>
      </w:r>
      <w:bookmarkEnd w:id="78"/>
    </w:p>
    <w:p w14:paraId="67C17B84" w14:textId="0154655D" w:rsidR="003235D3" w:rsidRDefault="00491EC3" w:rsidP="003235D3">
      <w:pPr>
        <w:pStyle w:val="2"/>
        <w:spacing w:before="156" w:after="156"/>
      </w:pPr>
      <w:bookmarkStart w:id="79" w:name="_Toc42442700"/>
      <w:r>
        <w:rPr>
          <w:rFonts w:hint="eastAsia"/>
        </w:rPr>
        <w:t>基本介绍</w:t>
      </w:r>
      <w:bookmarkEnd w:id="79"/>
    </w:p>
    <w:p w14:paraId="1631266C" w14:textId="51C18B9A" w:rsidR="003235D3" w:rsidRDefault="00FC4FBD" w:rsidP="0031706A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No</w:t>
      </w:r>
      <w:r>
        <w:t>SQL</w:t>
      </w:r>
      <w:r>
        <w:rPr>
          <w:rFonts w:hint="eastAsia"/>
        </w:rPr>
        <w:t>数据库</w:t>
      </w:r>
    </w:p>
    <w:p w14:paraId="09158584" w14:textId="01BE39D3" w:rsidR="00FC4FBD" w:rsidRDefault="00FC4FBD" w:rsidP="0031706A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数据以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字典</w:t>
      </w:r>
      <w:r w:rsidR="00F17051">
        <w:rPr>
          <w:rFonts w:hint="eastAsia"/>
        </w:rPr>
        <w:t>(</w:t>
      </w:r>
      <w:r w:rsidR="00F17051">
        <w:rPr>
          <w:rFonts w:hint="eastAsia"/>
        </w:rPr>
        <w:t>文档</w:t>
      </w:r>
      <w:r w:rsidR="00F17051">
        <w:t>)</w:t>
      </w:r>
      <w:r>
        <w:rPr>
          <w:rFonts w:hint="eastAsia"/>
        </w:rPr>
        <w:t>的形式存储，并不要求同一个表中的记录都有相同的字段和字段类型，没有固定的模式，便于横向扩展</w:t>
      </w:r>
    </w:p>
    <w:p w14:paraId="657A1CFD" w14:textId="1DC15B88" w:rsidR="00FE403F" w:rsidRDefault="00FE403F" w:rsidP="0031706A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任何字段都可以设置索引</w:t>
      </w:r>
    </w:p>
    <w:p w14:paraId="1DE13378" w14:textId="4E6C4B33" w:rsidR="00491EC3" w:rsidRDefault="00491EC3" w:rsidP="0031706A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Mo</w:t>
      </w:r>
      <w:r>
        <w:t>ngodb</w:t>
      </w:r>
      <w:r>
        <w:rPr>
          <w:rFonts w:hint="eastAsia"/>
        </w:rPr>
        <w:t>中的基本概念</w:t>
      </w:r>
    </w:p>
    <w:p w14:paraId="2B8DCFBA" w14:textId="1B478DEA" w:rsidR="00491EC3" w:rsidRDefault="00491EC3" w:rsidP="0031706A">
      <w:pPr>
        <w:pStyle w:val="a1"/>
        <w:numPr>
          <w:ilvl w:val="1"/>
          <w:numId w:val="34"/>
        </w:numPr>
        <w:ind w:firstLineChars="0"/>
      </w:pPr>
      <w:r>
        <w:rPr>
          <w:noProof/>
        </w:rPr>
        <w:drawing>
          <wp:inline distT="0" distB="0" distL="0" distR="0" wp14:anchorId="1FD0C707" wp14:editId="439CDCDB">
            <wp:extent cx="4415781" cy="2091301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0018" cy="21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F8FD" w14:textId="692E11D5" w:rsidR="00F17051" w:rsidRDefault="00F17051" w:rsidP="0031706A">
      <w:pPr>
        <w:pStyle w:val="a1"/>
        <w:numPr>
          <w:ilvl w:val="1"/>
          <w:numId w:val="34"/>
        </w:numPr>
        <w:ind w:firstLineChars="0"/>
      </w:pPr>
      <w:r>
        <w:rPr>
          <w:rFonts w:hint="eastAsia"/>
        </w:rPr>
        <w:t>区分大小写，</w:t>
      </w:r>
      <w:r w:rsidRPr="00F17051">
        <w:rPr>
          <w:rFonts w:hint="eastAsia"/>
        </w:rPr>
        <w:t>文档的键是字符串</w:t>
      </w:r>
    </w:p>
    <w:p w14:paraId="250F1383" w14:textId="77777777" w:rsidR="00491EC3" w:rsidRDefault="00491EC3" w:rsidP="0031706A">
      <w:pPr>
        <w:pStyle w:val="a1"/>
        <w:numPr>
          <w:ilvl w:val="0"/>
          <w:numId w:val="34"/>
        </w:numPr>
        <w:ind w:firstLineChars="0"/>
      </w:pPr>
    </w:p>
    <w:p w14:paraId="4F2A40EB" w14:textId="25CB4D97" w:rsidR="00FC4FBD" w:rsidRDefault="0021058C" w:rsidP="0021058C">
      <w:pPr>
        <w:pStyle w:val="2"/>
        <w:spacing w:before="156" w:after="156"/>
      </w:pPr>
      <w:bookmarkStart w:id="80" w:name="_Toc42442701"/>
      <w:r>
        <w:rPr>
          <w:rFonts w:hint="eastAsia"/>
        </w:rPr>
        <w:t>基本使用</w:t>
      </w:r>
      <w:bookmarkEnd w:id="80"/>
    </w:p>
    <w:p w14:paraId="036C652A" w14:textId="42B6F0A8" w:rsidR="00820AF4" w:rsidRDefault="00820AF4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启动服务器</w:t>
      </w:r>
    </w:p>
    <w:p w14:paraId="7F3B293B" w14:textId="5BBA2B13" w:rsidR="00820AF4" w:rsidRDefault="00820AF4" w:rsidP="0031706A">
      <w:pPr>
        <w:pStyle w:val="a1"/>
        <w:numPr>
          <w:ilvl w:val="1"/>
          <w:numId w:val="35"/>
        </w:numPr>
        <w:ind w:firstLineChars="0"/>
      </w:pPr>
      <w:r w:rsidRPr="00820AF4">
        <w:t>mongod --dbpath D:\Mongodb\data\db</w:t>
      </w:r>
    </w:p>
    <w:p w14:paraId="101351AB" w14:textId="65921B3C" w:rsidR="00820AF4" w:rsidRDefault="00820AF4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需要指定数据存储路径，有默认值</w:t>
      </w:r>
    </w:p>
    <w:p w14:paraId="312BC00A" w14:textId="73253948" w:rsidR="00F31D26" w:rsidRDefault="00F31D26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也可以通过安装</w:t>
      </w:r>
      <w:r w:rsidRPr="00F31D26">
        <w:rPr>
          <w:rFonts w:hint="eastAsia"/>
        </w:rPr>
        <w:t>MongoDB</w:t>
      </w:r>
      <w:r w:rsidRPr="00F31D26">
        <w:rPr>
          <w:rFonts w:hint="eastAsia"/>
        </w:rPr>
        <w:t>服务</w:t>
      </w:r>
      <w:r>
        <w:rPr>
          <w:rFonts w:hint="eastAsia"/>
        </w:rPr>
        <w:t>的方式启动，这种方式可以启动多个不同的服务</w:t>
      </w:r>
    </w:p>
    <w:p w14:paraId="362337C1" w14:textId="6982A830" w:rsidR="00F31D26" w:rsidRDefault="00F31D26" w:rsidP="0031706A">
      <w:pPr>
        <w:pStyle w:val="a1"/>
        <w:numPr>
          <w:ilvl w:val="2"/>
          <w:numId w:val="35"/>
        </w:numPr>
        <w:ind w:firstLineChars="0"/>
      </w:pPr>
      <w:r w:rsidRPr="00F31D26">
        <w:t xml:space="preserve">mongod --config "C:\mongodb\mongod.cfg" </w:t>
      </w:r>
      <w:r>
        <w:rPr>
          <w:rFonts w:hint="eastAsia"/>
        </w:rPr>
        <w:t>--</w:t>
      </w:r>
      <w:r w:rsidRPr="00F31D26">
        <w:t>serviceName "MongoDB"</w:t>
      </w:r>
      <w:r>
        <w:t xml:space="preserve"> </w:t>
      </w:r>
      <w:r>
        <w:rPr>
          <w:rFonts w:hint="eastAsia"/>
        </w:rPr>
        <w:t>--</w:t>
      </w:r>
      <w:r w:rsidRPr="00F31D26">
        <w:t>install</w:t>
      </w:r>
      <w:r>
        <w:tab/>
      </w:r>
      <w:r>
        <w:tab/>
      </w:r>
      <w:r>
        <w:rPr>
          <w:rFonts w:hint="eastAsia"/>
        </w:rPr>
        <w:t>安装服务，指定配置文件路径和服务名</w:t>
      </w:r>
    </w:p>
    <w:p w14:paraId="2D766D2A" w14:textId="6E614AF6" w:rsidR="00F31D26" w:rsidRDefault="00F31D26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net</w:t>
      </w:r>
      <w:r>
        <w:t xml:space="preserve"> </w:t>
      </w:r>
      <w:r w:rsidRPr="00F31D26">
        <w:t>start MongoDB</w:t>
      </w:r>
      <w:r>
        <w:tab/>
      </w:r>
      <w:r>
        <w:tab/>
      </w:r>
      <w:r>
        <w:rPr>
          <w:rFonts w:hint="eastAsia"/>
        </w:rPr>
        <w:t>启动服务</w:t>
      </w:r>
    </w:p>
    <w:p w14:paraId="2585AF76" w14:textId="70652E5B" w:rsidR="00F31D26" w:rsidRDefault="00F31D26" w:rsidP="0031706A">
      <w:pPr>
        <w:pStyle w:val="a1"/>
        <w:numPr>
          <w:ilvl w:val="2"/>
          <w:numId w:val="35"/>
        </w:numPr>
        <w:ind w:firstLineChars="0"/>
      </w:pPr>
      <w:r w:rsidRPr="00F31D26">
        <w:t>net stop MongoDB</w:t>
      </w:r>
      <w:r>
        <w:tab/>
      </w:r>
      <w:r>
        <w:tab/>
      </w:r>
      <w:r>
        <w:rPr>
          <w:rFonts w:hint="eastAsia"/>
        </w:rPr>
        <w:t>关闭服务</w:t>
      </w:r>
    </w:p>
    <w:p w14:paraId="74B05570" w14:textId="7F81B65E" w:rsidR="00F31D26" w:rsidRDefault="00F31D26" w:rsidP="0031706A">
      <w:pPr>
        <w:pStyle w:val="a1"/>
        <w:numPr>
          <w:ilvl w:val="2"/>
          <w:numId w:val="35"/>
        </w:numPr>
        <w:ind w:firstLineChars="0"/>
      </w:pPr>
      <w:r w:rsidRPr="00F31D26">
        <w:t xml:space="preserve">mongod.exe </w:t>
      </w:r>
      <w:r>
        <w:rPr>
          <w:rFonts w:hint="eastAsia"/>
        </w:rPr>
        <w:t>--</w:t>
      </w:r>
      <w:r w:rsidRPr="00F31D26">
        <w:t>remove</w:t>
      </w:r>
      <w:r>
        <w:tab/>
      </w:r>
      <w:r w:rsidRPr="00F31D26">
        <w:t>--serviceName "MongoDB"</w:t>
      </w:r>
      <w:r>
        <w:tab/>
      </w:r>
      <w:r>
        <w:rPr>
          <w:rFonts w:hint="eastAsia"/>
        </w:rPr>
        <w:t>移除服务</w:t>
      </w:r>
    </w:p>
    <w:p w14:paraId="15358EE0" w14:textId="7534BBE4" w:rsidR="00820AF4" w:rsidRDefault="00820AF4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启动客户端，连接服务器</w:t>
      </w:r>
    </w:p>
    <w:p w14:paraId="03191DC8" w14:textId="61B00FB0" w:rsidR="00820AF4" w:rsidRDefault="00820AF4" w:rsidP="0031706A">
      <w:pPr>
        <w:pStyle w:val="a1"/>
        <w:numPr>
          <w:ilvl w:val="1"/>
          <w:numId w:val="35"/>
        </w:numPr>
        <w:ind w:firstLineChars="0"/>
      </w:pPr>
      <w:r w:rsidRPr="00820AF4">
        <w:t>mongo</w:t>
      </w:r>
      <w:r>
        <w:tab/>
      </w:r>
      <w:r w:rsidR="00F26F22">
        <w:tab/>
      </w:r>
      <w:r>
        <w:rPr>
          <w:rFonts w:hint="eastAsia"/>
        </w:rPr>
        <w:t>连接本地服务器</w:t>
      </w:r>
    </w:p>
    <w:p w14:paraId="4386F093" w14:textId="75F7359A" w:rsidR="00D95511" w:rsidRDefault="00D95511" w:rsidP="0031706A">
      <w:pPr>
        <w:pStyle w:val="a1"/>
        <w:numPr>
          <w:ilvl w:val="1"/>
          <w:numId w:val="35"/>
        </w:numPr>
        <w:ind w:firstLineChars="0"/>
      </w:pPr>
      <w:r w:rsidRPr="00D95511">
        <w:t>mongodb://[username:password@]host1[:port1][,host2[:port2],...[,hostN[:portN]]][/[database][?options]]</w:t>
      </w:r>
    </w:p>
    <w:p w14:paraId="45AC11D4" w14:textId="5FCF2EB3" w:rsidR="00820AF4" w:rsidRDefault="00F26F22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数据库操作</w:t>
      </w:r>
    </w:p>
    <w:p w14:paraId="2A3F6E8F" w14:textId="04C220A4" w:rsidR="00F26F22" w:rsidRDefault="00F26F22" w:rsidP="0031706A">
      <w:pPr>
        <w:pStyle w:val="a1"/>
        <w:numPr>
          <w:ilvl w:val="1"/>
          <w:numId w:val="35"/>
        </w:numPr>
        <w:ind w:firstLineChars="0"/>
      </w:pPr>
      <w:r>
        <w:t>s</w:t>
      </w:r>
      <w:r>
        <w:rPr>
          <w:rFonts w:hint="eastAsia"/>
        </w:rPr>
        <w:t>how</w:t>
      </w:r>
      <w:r>
        <w:t xml:space="preserve"> dbs</w:t>
      </w:r>
      <w:r>
        <w:tab/>
      </w:r>
      <w:r>
        <w:tab/>
      </w:r>
      <w:r>
        <w:rPr>
          <w:rFonts w:hint="eastAsia"/>
        </w:rPr>
        <w:t>查看所有数据库</w:t>
      </w:r>
    </w:p>
    <w:p w14:paraId="222D44EF" w14:textId="1D3D4B9D" w:rsidR="00F26F22" w:rsidRDefault="00F26F22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d</w:t>
      </w:r>
      <w:r>
        <w:t>b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查看当前数据库</w:t>
      </w:r>
    </w:p>
    <w:p w14:paraId="61441231" w14:textId="0FE44E20" w:rsidR="00F26F22" w:rsidRDefault="00F26F22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u</w:t>
      </w:r>
      <w:r>
        <w:t>se db_name</w:t>
      </w:r>
      <w:r>
        <w:tab/>
      </w:r>
      <w:r>
        <w:tab/>
      </w:r>
      <w:r>
        <w:rPr>
          <w:rFonts w:hint="eastAsia"/>
        </w:rPr>
        <w:t>切换到指定数据库</w:t>
      </w:r>
    </w:p>
    <w:p w14:paraId="4495DE8B" w14:textId="1AE167B3" w:rsidR="004D0EDA" w:rsidRDefault="004D0EDA" w:rsidP="0031706A">
      <w:pPr>
        <w:pStyle w:val="a1"/>
        <w:numPr>
          <w:ilvl w:val="1"/>
          <w:numId w:val="35"/>
        </w:numPr>
        <w:ind w:firstLineChars="0"/>
      </w:pPr>
      <w:r w:rsidRPr="004D0EDA">
        <w:t>db.dropDatabase()</w:t>
      </w:r>
      <w:r>
        <w:tab/>
      </w:r>
      <w:r>
        <w:rPr>
          <w:rFonts w:hint="eastAsia"/>
        </w:rPr>
        <w:t>删除当前数据库</w:t>
      </w:r>
    </w:p>
    <w:p w14:paraId="7EFA0E4F" w14:textId="4216F9E2" w:rsidR="00F26F22" w:rsidRDefault="00BC0857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集合</w:t>
      </w:r>
      <w:r>
        <w:rPr>
          <w:rFonts w:hint="eastAsia"/>
        </w:rPr>
        <w:t>(</w:t>
      </w:r>
      <w:r w:rsidR="00F26F22">
        <w:rPr>
          <w:rFonts w:hint="eastAsia"/>
        </w:rPr>
        <w:t>表</w:t>
      </w:r>
      <w:r>
        <w:rPr>
          <w:rFonts w:hint="eastAsia"/>
        </w:rPr>
        <w:t>)</w:t>
      </w:r>
      <w:r w:rsidR="00F26F22">
        <w:rPr>
          <w:rFonts w:hint="eastAsia"/>
        </w:rPr>
        <w:t>操作</w:t>
      </w:r>
    </w:p>
    <w:p w14:paraId="067D1B7C" w14:textId="6FF30C47" w:rsidR="00BC0857" w:rsidRDefault="00F61C22" w:rsidP="0031706A">
      <w:pPr>
        <w:pStyle w:val="a1"/>
        <w:numPr>
          <w:ilvl w:val="1"/>
          <w:numId w:val="35"/>
        </w:numPr>
        <w:ind w:firstLineChars="0"/>
      </w:pPr>
      <w:r w:rsidRPr="00F61C22">
        <w:t>db.createCollection(</w:t>
      </w:r>
      <w:r>
        <w:rPr>
          <w:rFonts w:hint="eastAsia"/>
        </w:rPr>
        <w:t>col</w:t>
      </w:r>
      <w:r>
        <w:t>_</w:t>
      </w:r>
      <w:r w:rsidRPr="00F61C22">
        <w:t>name, options)</w:t>
      </w:r>
      <w:r>
        <w:tab/>
      </w:r>
      <w:r>
        <w:tab/>
      </w:r>
      <w:r>
        <w:tab/>
      </w:r>
      <w:r>
        <w:rPr>
          <w:rFonts w:hint="eastAsia"/>
        </w:rPr>
        <w:t>创建</w:t>
      </w:r>
      <w:r w:rsidR="00B5637F">
        <w:rPr>
          <w:rFonts w:hint="eastAsia"/>
        </w:rPr>
        <w:t>集合</w:t>
      </w:r>
      <w:r>
        <w:rPr>
          <w:rFonts w:hint="eastAsia"/>
        </w:rPr>
        <w:t>，有多个可选参数</w:t>
      </w:r>
    </w:p>
    <w:p w14:paraId="6887B532" w14:textId="5D9B033E" w:rsidR="00F61C22" w:rsidRDefault="00F61C22" w:rsidP="0031706A">
      <w:pPr>
        <w:pStyle w:val="a1"/>
        <w:numPr>
          <w:ilvl w:val="2"/>
          <w:numId w:val="35"/>
        </w:numPr>
        <w:ind w:firstLineChars="0"/>
      </w:pPr>
      <w:r w:rsidRPr="00F61C22">
        <w:t>autoIndexId</w:t>
      </w:r>
      <w:r>
        <w:rPr>
          <w:rFonts w:hint="eastAsia"/>
        </w:rPr>
        <w:t>：自动为</w:t>
      </w:r>
      <w:r>
        <w:t>_id</w:t>
      </w:r>
      <w:r>
        <w:rPr>
          <w:rFonts w:hint="eastAsia"/>
        </w:rPr>
        <w:t>字段创建索引，默认为</w:t>
      </w:r>
      <w:r>
        <w:rPr>
          <w:rFonts w:hint="eastAsia"/>
        </w:rPr>
        <w:t>false</w:t>
      </w:r>
    </w:p>
    <w:p w14:paraId="1ED847BA" w14:textId="41137FE6" w:rsidR="00F61C22" w:rsidRDefault="00F61C22" w:rsidP="0031706A">
      <w:pPr>
        <w:pStyle w:val="a1"/>
        <w:numPr>
          <w:ilvl w:val="2"/>
          <w:numId w:val="35"/>
        </w:numPr>
        <w:ind w:firstLineChars="0"/>
      </w:pPr>
      <w:r w:rsidRPr="00F61C22">
        <w:t>capped</w:t>
      </w:r>
      <w:r>
        <w:rPr>
          <w:rFonts w:hint="eastAsia"/>
        </w:rPr>
        <w:t>：创建固定大小的集合，如果超过指定大小，则覆盖之前的记录，配合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参数使用</w:t>
      </w:r>
    </w:p>
    <w:p w14:paraId="241E7D3D" w14:textId="3D09DD7C" w:rsidR="00F61C22" w:rsidRDefault="00F61C22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s</w:t>
      </w:r>
      <w:r>
        <w:t>ize</w:t>
      </w:r>
      <w:r>
        <w:rPr>
          <w:rFonts w:hint="eastAsia"/>
        </w:rPr>
        <w:t>：指定集合的大小</w:t>
      </w:r>
    </w:p>
    <w:p w14:paraId="5BB0980B" w14:textId="6EBF43AC" w:rsidR="00F61C22" w:rsidRDefault="00F61C22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>：指定集合中文档的最大个数</w:t>
      </w:r>
    </w:p>
    <w:p w14:paraId="3A93FEE4" w14:textId="02DCA307" w:rsidR="006E1D29" w:rsidRDefault="006E1D29" w:rsidP="0031706A">
      <w:pPr>
        <w:pStyle w:val="a1"/>
        <w:numPr>
          <w:ilvl w:val="1"/>
          <w:numId w:val="35"/>
        </w:numPr>
        <w:ind w:firstLineChars="0"/>
      </w:pPr>
      <w:r w:rsidRPr="006E1D29">
        <w:t>show collections</w:t>
      </w:r>
    </w:p>
    <w:p w14:paraId="2C6A359D" w14:textId="679822EE" w:rsidR="008B21E8" w:rsidRDefault="006E1D29" w:rsidP="0031706A">
      <w:pPr>
        <w:pStyle w:val="a1"/>
        <w:numPr>
          <w:ilvl w:val="1"/>
          <w:numId w:val="35"/>
        </w:numPr>
        <w:ind w:firstLineChars="0"/>
      </w:pPr>
      <w:bookmarkStart w:id="81" w:name="_Hlk41397761"/>
      <w:r>
        <w:rPr>
          <w:rFonts w:hint="eastAsia"/>
        </w:rPr>
        <w:t>db</w:t>
      </w:r>
      <w:r>
        <w:t>.col_name.</w:t>
      </w:r>
      <w:bookmarkEnd w:id="81"/>
      <w:r>
        <w:t>drop()</w:t>
      </w:r>
      <w:r>
        <w:tab/>
      </w:r>
      <w:r>
        <w:tab/>
      </w:r>
      <w:r>
        <w:tab/>
      </w:r>
      <w:r>
        <w:rPr>
          <w:rFonts w:hint="eastAsia"/>
        </w:rPr>
        <w:t>删除集合</w:t>
      </w:r>
    </w:p>
    <w:p w14:paraId="20455CB4" w14:textId="77777777" w:rsidR="008C48E6" w:rsidRDefault="008C48E6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插入数据</w:t>
      </w:r>
    </w:p>
    <w:p w14:paraId="5BCEB4B4" w14:textId="77777777" w:rsidR="008C48E6" w:rsidRDefault="000A449A" w:rsidP="0031706A">
      <w:pPr>
        <w:pStyle w:val="a1"/>
        <w:numPr>
          <w:ilvl w:val="1"/>
          <w:numId w:val="35"/>
        </w:numPr>
        <w:ind w:firstLineChars="0"/>
      </w:pPr>
      <w:r w:rsidRPr="000A449A">
        <w:t>db.col_name.</w:t>
      </w:r>
      <w:r>
        <w:rPr>
          <w:rFonts w:hint="eastAsia"/>
        </w:rPr>
        <w:t>insert</w:t>
      </w:r>
      <w:r>
        <w:t>(document)</w:t>
      </w:r>
    </w:p>
    <w:p w14:paraId="6BAE2552" w14:textId="77777777" w:rsidR="008C48E6" w:rsidRDefault="000A449A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最基础方法</w:t>
      </w:r>
    </w:p>
    <w:p w14:paraId="7D40F427" w14:textId="77777777" w:rsidR="008C48E6" w:rsidRDefault="000A449A" w:rsidP="0031706A">
      <w:pPr>
        <w:pStyle w:val="a1"/>
        <w:numPr>
          <w:ilvl w:val="1"/>
          <w:numId w:val="35"/>
        </w:numPr>
        <w:ind w:firstLineChars="0"/>
      </w:pPr>
      <w:r w:rsidRPr="000A449A">
        <w:t>db.col_name.</w:t>
      </w:r>
      <w:r>
        <w:rPr>
          <w:rFonts w:hint="eastAsia"/>
        </w:rPr>
        <w:t>insert</w:t>
      </w:r>
      <w:r>
        <w:t>O</w:t>
      </w:r>
      <w:r>
        <w:rPr>
          <w:rFonts w:hint="eastAsia"/>
        </w:rPr>
        <w:t>ne</w:t>
      </w:r>
      <w:r>
        <w:t>()</w:t>
      </w:r>
    </w:p>
    <w:p w14:paraId="7B3701BB" w14:textId="77777777" w:rsidR="008C48E6" w:rsidRDefault="000A449A" w:rsidP="0031706A">
      <w:pPr>
        <w:pStyle w:val="a1"/>
        <w:numPr>
          <w:ilvl w:val="2"/>
          <w:numId w:val="35"/>
        </w:numPr>
        <w:ind w:firstLineChars="0"/>
      </w:pPr>
      <w:r w:rsidRPr="000A449A">
        <w:rPr>
          <w:noProof/>
        </w:rPr>
        <w:drawing>
          <wp:inline distT="0" distB="0" distL="0" distR="0" wp14:anchorId="45EAD00E" wp14:editId="01BCCAEC">
            <wp:extent cx="1850746" cy="106348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1203" cy="10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AEA0" w14:textId="77777777" w:rsidR="008C48E6" w:rsidRDefault="000A449A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新增的插入方法，第一个参数是字典格式的数据，后面一个参数是可选的配置，也是字典格式</w:t>
      </w:r>
    </w:p>
    <w:p w14:paraId="49C30192" w14:textId="77777777" w:rsidR="008C48E6" w:rsidRDefault="00FC340D" w:rsidP="0031706A">
      <w:pPr>
        <w:pStyle w:val="a1"/>
        <w:numPr>
          <w:ilvl w:val="1"/>
          <w:numId w:val="35"/>
        </w:numPr>
        <w:ind w:firstLineChars="0"/>
      </w:pPr>
      <w:r w:rsidRPr="000A449A">
        <w:t>db.col_name.</w:t>
      </w:r>
      <w:r w:rsidRPr="00FC340D">
        <w:t xml:space="preserve"> insertMany </w:t>
      </w:r>
      <w:r>
        <w:t>()</w:t>
      </w:r>
    </w:p>
    <w:p w14:paraId="233BF25A" w14:textId="645E434F" w:rsidR="00AE7CEA" w:rsidRDefault="00FC340D" w:rsidP="0031706A">
      <w:pPr>
        <w:pStyle w:val="a1"/>
        <w:numPr>
          <w:ilvl w:val="2"/>
          <w:numId w:val="35"/>
        </w:numPr>
        <w:ind w:firstLineChars="0"/>
      </w:pPr>
      <w:r>
        <w:rPr>
          <w:noProof/>
        </w:rPr>
        <w:lastRenderedPageBreak/>
        <w:drawing>
          <wp:inline distT="0" distB="0" distL="0" distR="0" wp14:anchorId="6AC5029E" wp14:editId="7517EB64">
            <wp:extent cx="2333549" cy="1179811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9222" cy="11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EE39" w14:textId="77777777" w:rsidR="008C48E6" w:rsidRDefault="008C48E6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更新</w:t>
      </w:r>
    </w:p>
    <w:p w14:paraId="63116F8A" w14:textId="77777777" w:rsidR="008C48E6" w:rsidRDefault="00A76A85" w:rsidP="0031706A">
      <w:pPr>
        <w:pStyle w:val="a1"/>
        <w:numPr>
          <w:ilvl w:val="1"/>
          <w:numId w:val="35"/>
        </w:numPr>
        <w:ind w:firstLineChars="0"/>
      </w:pPr>
      <w:r w:rsidRPr="00A76A85">
        <w:t>db.collection.update</w:t>
      </w:r>
      <w:r>
        <w:t>()</w:t>
      </w:r>
    </w:p>
    <w:p w14:paraId="7FD1B989" w14:textId="77777777" w:rsidR="008C48E6" w:rsidRDefault="00A76A85" w:rsidP="0031706A">
      <w:pPr>
        <w:pStyle w:val="a1"/>
        <w:numPr>
          <w:ilvl w:val="2"/>
          <w:numId w:val="35"/>
        </w:numPr>
        <w:ind w:firstLineChars="0"/>
      </w:pPr>
      <w:r>
        <w:rPr>
          <w:noProof/>
        </w:rPr>
        <w:drawing>
          <wp:inline distT="0" distB="0" distL="0" distR="0" wp14:anchorId="4BA63EFA" wp14:editId="76BD4143">
            <wp:extent cx="1814170" cy="15473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7070" cy="15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8AC" w14:textId="77777777" w:rsidR="008C48E6" w:rsidRDefault="00A76A85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：查询匹配条件</w:t>
      </w:r>
    </w:p>
    <w:p w14:paraId="0070616E" w14:textId="77777777" w:rsidR="008C48E6" w:rsidRDefault="00A76A85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update</w:t>
      </w:r>
      <w:r>
        <w:rPr>
          <w:rFonts w:hint="eastAsia"/>
        </w:rPr>
        <w:t>：更新字段内容</w:t>
      </w:r>
    </w:p>
    <w:p w14:paraId="0AB802D4" w14:textId="77777777" w:rsidR="008C48E6" w:rsidRDefault="00ED4BAB" w:rsidP="0031706A">
      <w:pPr>
        <w:pStyle w:val="a1"/>
        <w:numPr>
          <w:ilvl w:val="2"/>
          <w:numId w:val="35"/>
        </w:numPr>
        <w:ind w:firstLineChars="0"/>
      </w:pPr>
      <w:r w:rsidRPr="00ED4BAB">
        <w:t>upsert</w:t>
      </w:r>
      <w:r>
        <w:rPr>
          <w:rFonts w:hint="eastAsia"/>
        </w:rPr>
        <w:t>：不存在相应记录时是否插入新记录</w:t>
      </w:r>
    </w:p>
    <w:p w14:paraId="0BB1314A" w14:textId="77777777" w:rsidR="008C48E6" w:rsidRDefault="00ED4BAB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mul</w:t>
      </w:r>
      <w:r>
        <w:t>ti</w:t>
      </w:r>
      <w:r>
        <w:rPr>
          <w:rFonts w:hint="eastAsia"/>
        </w:rPr>
        <w:t>：是否更新匹配到的多条记录，默认为</w:t>
      </w:r>
      <w:r>
        <w:rPr>
          <w:rFonts w:hint="eastAsia"/>
        </w:rPr>
        <w:t>false</w:t>
      </w:r>
    </w:p>
    <w:p w14:paraId="655CAFA5" w14:textId="77777777" w:rsidR="008C48E6" w:rsidRDefault="00A76A85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最后是可选的参数配置</w:t>
      </w:r>
    </w:p>
    <w:p w14:paraId="0C101205" w14:textId="77777777" w:rsidR="008C48E6" w:rsidRDefault="00A76A85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样例</w:t>
      </w:r>
    </w:p>
    <w:p w14:paraId="1E6CCCAD" w14:textId="77777777" w:rsidR="008C48E6" w:rsidRDefault="00A76A85" w:rsidP="0031706A">
      <w:pPr>
        <w:pStyle w:val="a1"/>
        <w:numPr>
          <w:ilvl w:val="3"/>
          <w:numId w:val="35"/>
        </w:numPr>
        <w:ind w:firstLineChars="0"/>
      </w:pPr>
      <w:r w:rsidRPr="00A76A85">
        <w:rPr>
          <w:noProof/>
        </w:rPr>
        <w:drawing>
          <wp:inline distT="0" distB="0" distL="0" distR="0" wp14:anchorId="4E88ADAA" wp14:editId="62401493">
            <wp:extent cx="3584448" cy="16975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9373" cy="1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6F4E" w14:textId="77777777" w:rsidR="008C48E6" w:rsidRDefault="00A76A85" w:rsidP="0031706A">
      <w:pPr>
        <w:pStyle w:val="a1"/>
        <w:numPr>
          <w:ilvl w:val="3"/>
          <w:numId w:val="35"/>
        </w:numPr>
        <w:ind w:firstLineChars="0"/>
      </w:pPr>
      <w:r>
        <w:rPr>
          <w:noProof/>
        </w:rPr>
        <w:drawing>
          <wp:inline distT="0" distB="0" distL="0" distR="0" wp14:anchorId="2C896C73" wp14:editId="39039C48">
            <wp:extent cx="3843503" cy="169485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3971" cy="1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D965" w14:textId="77777777" w:rsidR="008C48E6" w:rsidRDefault="00785BBB" w:rsidP="0031706A">
      <w:pPr>
        <w:pStyle w:val="a1"/>
        <w:numPr>
          <w:ilvl w:val="3"/>
          <w:numId w:val="35"/>
        </w:numPr>
        <w:ind w:firstLineChars="0"/>
      </w:pPr>
      <w:r w:rsidRPr="00785BBB">
        <w:rPr>
          <w:noProof/>
        </w:rPr>
        <w:drawing>
          <wp:inline distT="0" distB="0" distL="0" distR="0" wp14:anchorId="4F7F354E" wp14:editId="542D28EF">
            <wp:extent cx="4436034" cy="190724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3842" cy="2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717" w14:textId="77777777" w:rsidR="008C48E6" w:rsidRDefault="00DA13C1" w:rsidP="0031706A">
      <w:pPr>
        <w:pStyle w:val="a1"/>
        <w:numPr>
          <w:ilvl w:val="1"/>
          <w:numId w:val="35"/>
        </w:numPr>
        <w:ind w:firstLineChars="0"/>
      </w:pPr>
      <w:r w:rsidRPr="00A76A85">
        <w:t>db.collection.</w:t>
      </w:r>
      <w:r>
        <w:rPr>
          <w:rFonts w:hint="eastAsia"/>
        </w:rPr>
        <w:t>save</w:t>
      </w:r>
      <w:r>
        <w:t>()</w:t>
      </w:r>
    </w:p>
    <w:p w14:paraId="5589F596" w14:textId="77777777" w:rsidR="008C48E6" w:rsidRDefault="00DA13C1" w:rsidP="0031706A">
      <w:pPr>
        <w:pStyle w:val="a1"/>
        <w:numPr>
          <w:ilvl w:val="2"/>
          <w:numId w:val="35"/>
        </w:numPr>
        <w:ind w:firstLineChars="0"/>
      </w:pPr>
      <w:r w:rsidRPr="00DA13C1">
        <w:rPr>
          <w:noProof/>
        </w:rPr>
        <w:drawing>
          <wp:inline distT="0" distB="0" distL="0" distR="0" wp14:anchorId="12B4EFCE" wp14:editId="36FC6261">
            <wp:extent cx="1799540" cy="1099719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3744" cy="1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02EE" w14:textId="77777777" w:rsidR="008C48E6" w:rsidRDefault="00DA13C1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_</w:t>
      </w:r>
      <w:r>
        <w:t>id</w:t>
      </w:r>
      <w:r>
        <w:rPr>
          <w:rFonts w:hint="eastAsia"/>
        </w:rPr>
        <w:t>字段来查询匹配，存在相应</w:t>
      </w:r>
      <w:r>
        <w:rPr>
          <w:rFonts w:hint="eastAsia"/>
        </w:rPr>
        <w:t>_</w:t>
      </w:r>
      <w:r>
        <w:t>id</w:t>
      </w:r>
      <w:r>
        <w:rPr>
          <w:rFonts w:hint="eastAsia"/>
        </w:rPr>
        <w:t>则更新，否则插入</w:t>
      </w:r>
    </w:p>
    <w:p w14:paraId="6C854D77" w14:textId="433C96A8" w:rsidR="00A76A85" w:rsidRDefault="00E56C81" w:rsidP="0031706A">
      <w:pPr>
        <w:pStyle w:val="a1"/>
        <w:numPr>
          <w:ilvl w:val="2"/>
          <w:numId w:val="35"/>
        </w:numPr>
        <w:ind w:firstLineChars="0"/>
      </w:pPr>
      <w:r>
        <w:rPr>
          <w:noProof/>
        </w:rPr>
        <w:lastRenderedPageBreak/>
        <w:drawing>
          <wp:inline distT="0" distB="0" distL="0" distR="0" wp14:anchorId="5083271A" wp14:editId="44D75A17">
            <wp:extent cx="1762964" cy="1245170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76225" cy="12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3544" w14:textId="77777777" w:rsidR="008C48E6" w:rsidRDefault="008C48E6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删除</w:t>
      </w:r>
    </w:p>
    <w:p w14:paraId="127578C8" w14:textId="77777777" w:rsidR="008C48E6" w:rsidRDefault="00FE279E" w:rsidP="0031706A">
      <w:pPr>
        <w:pStyle w:val="a1"/>
        <w:numPr>
          <w:ilvl w:val="1"/>
          <w:numId w:val="35"/>
        </w:numPr>
        <w:ind w:firstLineChars="0"/>
      </w:pPr>
      <w:r w:rsidRPr="00FE279E">
        <w:t>db.collection.remove</w:t>
      </w:r>
      <w:r>
        <w:t>()</w:t>
      </w:r>
    </w:p>
    <w:p w14:paraId="59DF72AD" w14:textId="77777777" w:rsidR="008C48E6" w:rsidRDefault="00FE279E" w:rsidP="0031706A">
      <w:pPr>
        <w:pStyle w:val="a1"/>
        <w:numPr>
          <w:ilvl w:val="2"/>
          <w:numId w:val="35"/>
        </w:numPr>
        <w:ind w:firstLineChars="0"/>
      </w:pPr>
      <w:r>
        <w:rPr>
          <w:noProof/>
        </w:rPr>
        <w:drawing>
          <wp:inline distT="0" distB="0" distL="0" distR="0" wp14:anchorId="555E2D59" wp14:editId="14D05924">
            <wp:extent cx="1719072" cy="1157068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32617" cy="11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844" w14:textId="6C3F3328" w:rsidR="00FE279E" w:rsidRDefault="00FE279E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just</w:t>
      </w:r>
      <w:r>
        <w:t>One</w:t>
      </w:r>
      <w:r>
        <w:rPr>
          <w:rFonts w:hint="eastAsia"/>
        </w:rPr>
        <w:t>：是否只删除一个文档，默认为</w:t>
      </w:r>
      <w:r>
        <w:rPr>
          <w:rFonts w:hint="eastAsia"/>
        </w:rPr>
        <w:t>false</w:t>
      </w:r>
    </w:p>
    <w:p w14:paraId="4F9A7D57" w14:textId="1F5BE59A" w:rsidR="008C48E6" w:rsidRDefault="008C48E6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查询</w:t>
      </w:r>
    </w:p>
    <w:p w14:paraId="23840B9B" w14:textId="4B5C7ABE" w:rsidR="008C48E6" w:rsidRDefault="001B1BBE" w:rsidP="0031706A">
      <w:pPr>
        <w:pStyle w:val="a1"/>
        <w:numPr>
          <w:ilvl w:val="1"/>
          <w:numId w:val="35"/>
        </w:numPr>
        <w:ind w:firstLineChars="0"/>
      </w:pPr>
      <w:r w:rsidRPr="001B1BBE">
        <w:t>db.collection.find(query, projection)</w:t>
      </w:r>
    </w:p>
    <w:p w14:paraId="35DDABD5" w14:textId="6C1C9783" w:rsidR="001B1BBE" w:rsidRDefault="001B1BBE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query</w:t>
      </w:r>
      <w:r>
        <w:rPr>
          <w:rFonts w:hint="eastAsia"/>
        </w:rPr>
        <w:t>：查询匹配条件</w:t>
      </w:r>
    </w:p>
    <w:p w14:paraId="35C3EC44" w14:textId="4BBBBB07" w:rsidR="00625509" w:rsidRDefault="001B1BBE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pro</w:t>
      </w:r>
      <w:r>
        <w:t>jection</w:t>
      </w:r>
      <w:r>
        <w:rPr>
          <w:rFonts w:hint="eastAsia"/>
        </w:rPr>
        <w:t>：返回文档的字段值，默认返回所有字段</w:t>
      </w:r>
    </w:p>
    <w:p w14:paraId="27120371" w14:textId="71AA1F87" w:rsidR="00236EAC" w:rsidRDefault="00236EAC" w:rsidP="0031706A">
      <w:pPr>
        <w:pStyle w:val="a1"/>
        <w:numPr>
          <w:ilvl w:val="1"/>
          <w:numId w:val="35"/>
        </w:numPr>
        <w:ind w:firstLineChars="0"/>
      </w:pPr>
      <w:r w:rsidRPr="001B1BBE">
        <w:t>db.collection.find</w:t>
      </w:r>
      <w:r>
        <w:t>O</w:t>
      </w:r>
      <w:r>
        <w:rPr>
          <w:rFonts w:hint="eastAsia"/>
        </w:rPr>
        <w:t>ne</w:t>
      </w:r>
      <w:r>
        <w:t>(</w:t>
      </w:r>
      <w:r w:rsidRPr="001B1BBE">
        <w:t>query, projection</w:t>
      </w:r>
      <w:r>
        <w:t>)</w:t>
      </w:r>
    </w:p>
    <w:p w14:paraId="26885FFA" w14:textId="0883DC27" w:rsidR="00236EAC" w:rsidRDefault="00236EAC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只返回一个匹配到的文档</w:t>
      </w:r>
    </w:p>
    <w:p w14:paraId="374F218A" w14:textId="77777777" w:rsidR="00000219" w:rsidRDefault="00000219" w:rsidP="0031706A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结果处理方法</w:t>
      </w:r>
    </w:p>
    <w:p w14:paraId="71C6839F" w14:textId="77777777" w:rsidR="00000219" w:rsidRDefault="00000219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db.col.find().pretty()</w:t>
      </w:r>
      <w:r>
        <w:rPr>
          <w:rFonts w:hint="eastAsia"/>
        </w:rPr>
        <w:t>：以格式化的形式展示结果</w:t>
      </w:r>
    </w:p>
    <w:p w14:paraId="67B45874" w14:textId="77777777" w:rsidR="00000219" w:rsidRDefault="00000219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db.col.find().limit(num)</w:t>
      </w:r>
      <w:r>
        <w:rPr>
          <w:rFonts w:hint="eastAsia"/>
        </w:rPr>
        <w:t>：设置返回的记录条数</w:t>
      </w:r>
    </w:p>
    <w:p w14:paraId="0CB25759" w14:textId="77777777" w:rsidR="00000219" w:rsidRDefault="00000219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db.col.find().skip(num)</w:t>
      </w:r>
      <w:r>
        <w:rPr>
          <w:rFonts w:hint="eastAsia"/>
        </w:rPr>
        <w:t>：间隔采用</w:t>
      </w:r>
    </w:p>
    <w:p w14:paraId="30CDB8D1" w14:textId="77777777" w:rsidR="00000219" w:rsidRDefault="00000219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db.col.find().sort({field : 1/-1})</w:t>
      </w:r>
      <w:r>
        <w:rPr>
          <w:rFonts w:hint="eastAsia"/>
        </w:rPr>
        <w:t>：对结果进行排序</w:t>
      </w:r>
    </w:p>
    <w:p w14:paraId="6E27D1C7" w14:textId="631B86AC" w:rsidR="00000219" w:rsidRDefault="00000219" w:rsidP="0031706A">
      <w:pPr>
        <w:pStyle w:val="a1"/>
        <w:numPr>
          <w:ilvl w:val="2"/>
          <w:numId w:val="35"/>
        </w:numPr>
        <w:ind w:firstLineChars="0"/>
      </w:pPr>
      <w:r>
        <w:rPr>
          <w:rFonts w:hint="eastAsia"/>
        </w:rPr>
        <w:t>field</w:t>
      </w:r>
      <w:r>
        <w:rPr>
          <w:rFonts w:hint="eastAsia"/>
        </w:rPr>
        <w:t>是排序字段，</w:t>
      </w:r>
      <w:r>
        <w:rPr>
          <w:rFonts w:hint="eastAsia"/>
        </w:rPr>
        <w:t>1</w:t>
      </w:r>
      <w:r>
        <w:rPr>
          <w:rFonts w:hint="eastAsia"/>
        </w:rPr>
        <w:t>是升序排列，</w:t>
      </w:r>
      <w:r>
        <w:rPr>
          <w:rFonts w:hint="eastAsia"/>
        </w:rPr>
        <w:t>-1</w:t>
      </w:r>
      <w:r>
        <w:rPr>
          <w:rFonts w:hint="eastAsia"/>
        </w:rPr>
        <w:t>是降序排列</w:t>
      </w:r>
    </w:p>
    <w:p w14:paraId="45A1728C" w14:textId="08A7C44B" w:rsidR="00000219" w:rsidRDefault="00000219" w:rsidP="0031706A">
      <w:pPr>
        <w:pStyle w:val="a1"/>
        <w:numPr>
          <w:ilvl w:val="1"/>
          <w:numId w:val="35"/>
        </w:numPr>
        <w:ind w:firstLineChars="0"/>
      </w:pPr>
      <w:r>
        <w:rPr>
          <w:rFonts w:hint="eastAsia"/>
        </w:rPr>
        <w:t>执行顺序：</w:t>
      </w:r>
      <w:r>
        <w:rPr>
          <w:rFonts w:hint="eastAsia"/>
        </w:rPr>
        <w:t>sort() &gt; skip() &gt; limit()</w:t>
      </w:r>
    </w:p>
    <w:p w14:paraId="040404CB" w14:textId="05127F5A" w:rsidR="002146C5" w:rsidRDefault="002146C5" w:rsidP="002146C5">
      <w:pPr>
        <w:pStyle w:val="2"/>
        <w:spacing w:before="156" w:after="156"/>
      </w:pPr>
      <w:bookmarkStart w:id="82" w:name="_Toc42442702"/>
      <w:r>
        <w:rPr>
          <w:rFonts w:hint="eastAsia"/>
        </w:rPr>
        <w:lastRenderedPageBreak/>
        <w:t>条件操作符</w:t>
      </w:r>
      <w:bookmarkEnd w:id="82"/>
    </w:p>
    <w:p w14:paraId="31AC4A68" w14:textId="68919ED9" w:rsidR="002146C5" w:rsidRDefault="008360F8" w:rsidP="008360F8">
      <w:pPr>
        <w:pStyle w:val="3"/>
        <w:spacing w:before="156" w:after="156"/>
      </w:pPr>
      <w:bookmarkStart w:id="83" w:name="_Toc42442703"/>
      <w:r>
        <w:rPr>
          <w:rFonts w:hint="eastAsia"/>
        </w:rPr>
        <w:t>基本大于小于条件</w:t>
      </w:r>
      <w:bookmarkEnd w:id="83"/>
    </w:p>
    <w:p w14:paraId="3587E7E3" w14:textId="6498EB21" w:rsidR="008360F8" w:rsidRPr="008360F8" w:rsidRDefault="00963F0A" w:rsidP="008360F8">
      <w:pPr>
        <w:pStyle w:val="a1"/>
        <w:ind w:firstLine="360"/>
      </w:pPr>
      <w:r>
        <w:rPr>
          <w:noProof/>
        </w:rPr>
        <w:drawing>
          <wp:inline distT="0" distB="0" distL="0" distR="0" wp14:anchorId="59813F35" wp14:editId="3A91576C">
            <wp:extent cx="4735957" cy="2056547"/>
            <wp:effectExtent l="0" t="0" r="762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068" cy="20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678" w14:textId="5DAA5356" w:rsidR="0021058C" w:rsidRDefault="004C5704" w:rsidP="00D61BE3">
      <w:pPr>
        <w:pStyle w:val="3"/>
        <w:spacing w:before="156" w:after="156"/>
      </w:pPr>
      <w:bookmarkStart w:id="84" w:name="_Toc42442704"/>
      <w:r>
        <w:rPr>
          <w:rFonts w:hint="eastAsia"/>
        </w:rPr>
        <w:t>A</w:t>
      </w:r>
      <w:r>
        <w:t>ND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操作</w:t>
      </w:r>
      <w:bookmarkEnd w:id="84"/>
    </w:p>
    <w:p w14:paraId="6A4BF1B7" w14:textId="3056D23C" w:rsidR="004C5704" w:rsidRDefault="004C5704" w:rsidP="0031706A">
      <w:pPr>
        <w:pStyle w:val="a1"/>
        <w:numPr>
          <w:ilvl w:val="0"/>
          <w:numId w:val="36"/>
        </w:numPr>
        <w:ind w:firstLineChars="0"/>
      </w:pPr>
      <w:r>
        <w:rPr>
          <w:rFonts w:hint="eastAsia"/>
        </w:rPr>
        <w:t>A</w:t>
      </w:r>
      <w:r>
        <w:t>ND</w:t>
      </w:r>
    </w:p>
    <w:p w14:paraId="0DCC1700" w14:textId="6F5E0F35" w:rsidR="004C5704" w:rsidRDefault="004C5704" w:rsidP="0031706A">
      <w:pPr>
        <w:pStyle w:val="a1"/>
        <w:numPr>
          <w:ilvl w:val="1"/>
          <w:numId w:val="36"/>
        </w:numPr>
        <w:ind w:firstLineChars="0"/>
      </w:pPr>
      <w:r>
        <w:rPr>
          <w:noProof/>
        </w:rPr>
        <w:drawing>
          <wp:inline distT="0" distB="0" distL="0" distR="0" wp14:anchorId="067A5CE4" wp14:editId="1F4A5B64">
            <wp:extent cx="3838575" cy="3048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9F78" w14:textId="52EF0D5B" w:rsidR="004C5704" w:rsidRDefault="004C5704" w:rsidP="0031706A">
      <w:pPr>
        <w:pStyle w:val="a1"/>
        <w:numPr>
          <w:ilvl w:val="0"/>
          <w:numId w:val="36"/>
        </w:numPr>
        <w:ind w:firstLineChars="0"/>
      </w:pPr>
      <w:r>
        <w:rPr>
          <w:rFonts w:hint="eastAsia"/>
        </w:rPr>
        <w:t>O</w:t>
      </w:r>
      <w:r>
        <w:t>R</w:t>
      </w:r>
    </w:p>
    <w:p w14:paraId="37E04196" w14:textId="5D643E26" w:rsidR="004C5704" w:rsidRDefault="004C5704" w:rsidP="0031706A">
      <w:pPr>
        <w:pStyle w:val="a1"/>
        <w:numPr>
          <w:ilvl w:val="1"/>
          <w:numId w:val="36"/>
        </w:numPr>
        <w:ind w:firstLineChars="0"/>
      </w:pPr>
      <w:r>
        <w:rPr>
          <w:noProof/>
        </w:rPr>
        <w:drawing>
          <wp:inline distT="0" distB="0" distL="0" distR="0" wp14:anchorId="63EBD025" wp14:editId="1136BAA3">
            <wp:extent cx="2940711" cy="15820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9382" cy="15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2858" w14:textId="6ABD6942" w:rsidR="00994691" w:rsidRDefault="00994691" w:rsidP="00994691">
      <w:pPr>
        <w:pStyle w:val="3"/>
        <w:spacing w:before="156" w:after="156"/>
      </w:pPr>
      <w:bookmarkStart w:id="85" w:name="_Toc42442705"/>
      <w:r>
        <w:rPr>
          <w:rFonts w:hint="eastAsia"/>
        </w:rPr>
        <w:t>模糊查询</w:t>
      </w:r>
      <w:bookmarkEnd w:id="85"/>
    </w:p>
    <w:p w14:paraId="7F7C0248" w14:textId="3DA315EF" w:rsidR="00994691" w:rsidRDefault="00994691" w:rsidP="00994691">
      <w:pPr>
        <w:pStyle w:val="a1"/>
        <w:ind w:firstLine="360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$regex</w:t>
      </w:r>
      <w:r>
        <w:rPr>
          <w:rFonts w:hint="eastAsia"/>
        </w:rPr>
        <w:t>操作符来设置正则匹配表达式</w:t>
      </w:r>
      <w:r w:rsidR="001B2E69">
        <w:rPr>
          <w:rFonts w:hint="eastAsia"/>
        </w:rPr>
        <w:t>pa</w:t>
      </w:r>
      <w:r w:rsidR="001B2E69">
        <w:t>ttern</w:t>
      </w:r>
      <w:r w:rsidR="001B2E69">
        <w:rPr>
          <w:rFonts w:hint="eastAsia"/>
        </w:rPr>
        <w:t>，该操作符也可以省略</w:t>
      </w:r>
    </w:p>
    <w:p w14:paraId="7C9F4D52" w14:textId="6805028F" w:rsidR="001B2E69" w:rsidRDefault="001B2E69" w:rsidP="00994691">
      <w:pPr>
        <w:pStyle w:val="a1"/>
        <w:ind w:firstLine="360"/>
      </w:pPr>
      <w:r>
        <w:rPr>
          <w:noProof/>
        </w:rPr>
        <w:drawing>
          <wp:inline distT="0" distB="0" distL="0" distR="0" wp14:anchorId="498679A2" wp14:editId="10D8CB89">
            <wp:extent cx="3752697" cy="1727761"/>
            <wp:effectExtent l="0" t="0" r="63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3213" cy="17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2635" w14:textId="38CAD91E" w:rsidR="001B2E69" w:rsidRDefault="001B2E69" w:rsidP="00994691">
      <w:pPr>
        <w:pStyle w:val="a1"/>
        <w:ind w:firstLine="360"/>
      </w:pPr>
      <w:r>
        <w:rPr>
          <w:rFonts w:hint="eastAsia"/>
        </w:rPr>
        <w:t>样例：</w:t>
      </w:r>
    </w:p>
    <w:p w14:paraId="384DAF3C" w14:textId="29FB3E9B" w:rsidR="001B2E69" w:rsidRDefault="001B2E69" w:rsidP="0031706A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包含</w:t>
      </w:r>
      <w:r>
        <w:rPr>
          <w:rFonts w:hint="eastAsia"/>
        </w:rPr>
        <w:t>&lt;</w:t>
      </w:r>
      <w:r>
        <w:t>Head&gt;OK&lt;/Head&gt;</w:t>
      </w:r>
      <w:r>
        <w:rPr>
          <w:rFonts w:hint="eastAsia"/>
        </w:rPr>
        <w:t>字符串</w:t>
      </w:r>
    </w:p>
    <w:p w14:paraId="58F81383" w14:textId="30834DD5" w:rsidR="001B2E69" w:rsidRDefault="001B2E69" w:rsidP="0031706A">
      <w:pPr>
        <w:pStyle w:val="a1"/>
        <w:numPr>
          <w:ilvl w:val="1"/>
          <w:numId w:val="37"/>
        </w:numPr>
        <w:ind w:firstLineChars="0"/>
      </w:pPr>
      <w:r>
        <w:rPr>
          <w:noProof/>
        </w:rPr>
        <w:drawing>
          <wp:inline distT="0" distB="0" distL="0" distR="0" wp14:anchorId="71AA5E7F" wp14:editId="5114A9B5">
            <wp:extent cx="3679546" cy="316965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3030" cy="32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430" w14:textId="269D85EB" w:rsidR="001B2E69" w:rsidRDefault="001B2E69" w:rsidP="0031706A">
      <w:pPr>
        <w:pStyle w:val="a1"/>
        <w:numPr>
          <w:ilvl w:val="1"/>
          <w:numId w:val="37"/>
        </w:numPr>
        <w:ind w:firstLineChars="0"/>
      </w:pPr>
      <w:r>
        <w:rPr>
          <w:noProof/>
        </w:rPr>
        <w:drawing>
          <wp:inline distT="0" distB="0" distL="0" distR="0" wp14:anchorId="0DD6B4C7" wp14:editId="59CB0F1B">
            <wp:extent cx="3531793" cy="334419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9162" cy="3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299F" w14:textId="683E6277" w:rsidR="00994691" w:rsidRDefault="001B2E69" w:rsidP="0031706A">
      <w:pPr>
        <w:pStyle w:val="a1"/>
        <w:numPr>
          <w:ilvl w:val="1"/>
          <w:numId w:val="37"/>
        </w:numPr>
        <w:ind w:firstLineChars="0"/>
      </w:pPr>
      <w:r>
        <w:rPr>
          <w:noProof/>
        </w:rPr>
        <w:drawing>
          <wp:inline distT="0" distB="0" distL="0" distR="0" wp14:anchorId="5A7A709C" wp14:editId="6A5B457C">
            <wp:extent cx="3964914" cy="334749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8030" cy="38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ADD" w14:textId="126EC2B3" w:rsidR="001B2E69" w:rsidRDefault="001B2E69" w:rsidP="0031706A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不包含</w:t>
      </w:r>
    </w:p>
    <w:p w14:paraId="3E300466" w14:textId="1E6D5124" w:rsidR="001B2E69" w:rsidRDefault="001B2E69" w:rsidP="0031706A">
      <w:pPr>
        <w:pStyle w:val="a1"/>
        <w:numPr>
          <w:ilvl w:val="1"/>
          <w:numId w:val="37"/>
        </w:numPr>
        <w:ind w:firstLineChars="0"/>
      </w:pPr>
      <w:r>
        <w:rPr>
          <w:noProof/>
        </w:rPr>
        <w:drawing>
          <wp:inline distT="0" distB="0" distL="0" distR="0" wp14:anchorId="68AABED4" wp14:editId="27B89CAF">
            <wp:extent cx="4072966" cy="29036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2343" cy="3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8C85" w14:textId="224C2FC4" w:rsidR="00DA5F36" w:rsidRDefault="00DA5F36" w:rsidP="00DA5F36">
      <w:pPr>
        <w:pStyle w:val="3"/>
        <w:spacing w:before="156" w:after="156"/>
      </w:pPr>
      <w:bookmarkStart w:id="86" w:name="_Toc42442706"/>
      <w:r>
        <w:rPr>
          <w:rFonts w:hint="eastAsia"/>
        </w:rPr>
        <w:t>使用数据类型查询</w:t>
      </w:r>
      <w:bookmarkEnd w:id="86"/>
    </w:p>
    <w:p w14:paraId="5FD1417A" w14:textId="154EFCB9" w:rsidR="00DA5F36" w:rsidRDefault="00DA5F36" w:rsidP="00DA5F36">
      <w:pPr>
        <w:pStyle w:val="a1"/>
        <w:ind w:firstLine="360"/>
      </w:pPr>
      <w:r>
        <w:rPr>
          <w:rFonts w:hint="eastAsia"/>
        </w:rPr>
        <w:t>Mo</w:t>
      </w:r>
      <w:r>
        <w:t>ngodb</w:t>
      </w:r>
      <w:r>
        <w:rPr>
          <w:rFonts w:hint="eastAsia"/>
        </w:rPr>
        <w:t>支持使用</w:t>
      </w:r>
      <w:r>
        <w:rPr>
          <w:rFonts w:hint="eastAsia"/>
        </w:rPr>
        <w:t xml:space="preserve"> $</w:t>
      </w:r>
      <w:r>
        <w:t xml:space="preserve">type </w:t>
      </w:r>
      <w:r>
        <w:rPr>
          <w:rFonts w:hint="eastAsia"/>
        </w:rPr>
        <w:t>操作符指定查询字段的数据类型</w:t>
      </w:r>
      <w:r w:rsidR="00F22A10">
        <w:rPr>
          <w:rFonts w:hint="eastAsia"/>
        </w:rPr>
        <w:t>，比如查询</w:t>
      </w:r>
      <w:r w:rsidR="00F22A10">
        <w:rPr>
          <w:rFonts w:hint="eastAsia"/>
        </w:rPr>
        <w:t>t</w:t>
      </w:r>
      <w:r w:rsidR="00F22A10">
        <w:t>itle</w:t>
      </w:r>
      <w:r w:rsidR="00F22A10">
        <w:rPr>
          <w:rFonts w:hint="eastAsia"/>
        </w:rPr>
        <w:t>字段为字符串类型的数据：</w:t>
      </w:r>
    </w:p>
    <w:p w14:paraId="249DB2FE" w14:textId="55398DB9" w:rsidR="00DA5F36" w:rsidRDefault="00F22A10" w:rsidP="00DA5F36">
      <w:pPr>
        <w:pStyle w:val="a1"/>
        <w:ind w:firstLine="360"/>
      </w:pPr>
      <w:r>
        <w:rPr>
          <w:noProof/>
        </w:rPr>
        <w:drawing>
          <wp:inline distT="0" distB="0" distL="0" distR="0" wp14:anchorId="4AA11A0D" wp14:editId="0AB378CE">
            <wp:extent cx="2889504" cy="653212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68237" cy="6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0C06" w14:textId="00B88A35" w:rsidR="003B2BA7" w:rsidRDefault="009A3D6C" w:rsidP="009A3D6C">
      <w:pPr>
        <w:pStyle w:val="2"/>
        <w:spacing w:before="156" w:after="156"/>
      </w:pPr>
      <w:bookmarkStart w:id="87" w:name="_Toc42442707"/>
      <w:r>
        <w:rPr>
          <w:rFonts w:hint="eastAsia"/>
        </w:rPr>
        <w:t>其他操作</w:t>
      </w:r>
      <w:bookmarkEnd w:id="87"/>
    </w:p>
    <w:p w14:paraId="429AB2CD" w14:textId="087B4B7D" w:rsidR="009A3D6C" w:rsidRDefault="009A3D6C" w:rsidP="009A3D6C">
      <w:pPr>
        <w:pStyle w:val="3"/>
        <w:spacing w:before="156" w:after="156"/>
      </w:pPr>
      <w:bookmarkStart w:id="88" w:name="_Toc42442708"/>
      <w:r>
        <w:rPr>
          <w:rFonts w:hint="eastAsia"/>
        </w:rPr>
        <w:t>索引</w:t>
      </w:r>
      <w:bookmarkEnd w:id="88"/>
    </w:p>
    <w:p w14:paraId="7D0BAE08" w14:textId="763C820D" w:rsidR="009A3D6C" w:rsidRDefault="0057192D" w:rsidP="0031706A">
      <w:pPr>
        <w:pStyle w:val="a1"/>
        <w:numPr>
          <w:ilvl w:val="0"/>
          <w:numId w:val="38"/>
        </w:numPr>
        <w:ind w:firstLineChars="0"/>
      </w:pPr>
      <w:r w:rsidRPr="0057192D">
        <w:t>db.collection.createIndex(keys, options)</w:t>
      </w:r>
    </w:p>
    <w:p w14:paraId="0A5618D9" w14:textId="407FB886" w:rsidR="0057192D" w:rsidRDefault="0057192D" w:rsidP="0031706A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key</w:t>
      </w:r>
      <w:r>
        <w:t>s</w:t>
      </w:r>
      <w:r>
        <w:rPr>
          <w:rFonts w:hint="eastAsia"/>
        </w:rPr>
        <w:t>：指定创建索引的字段，</w:t>
      </w:r>
      <w:r>
        <w:rPr>
          <w:rFonts w:hint="eastAsia"/>
        </w:rPr>
        <w:t>1</w:t>
      </w:r>
      <w:r>
        <w:rPr>
          <w:rFonts w:hint="eastAsia"/>
        </w:rPr>
        <w:t>为升序，</w:t>
      </w:r>
      <w:r>
        <w:rPr>
          <w:rFonts w:hint="eastAsia"/>
        </w:rPr>
        <w:t>2</w:t>
      </w:r>
      <w:r>
        <w:rPr>
          <w:rFonts w:hint="eastAsia"/>
        </w:rPr>
        <w:t>为降序</w:t>
      </w:r>
    </w:p>
    <w:p w14:paraId="7ED6BDC0" w14:textId="08C80A2E" w:rsidR="0057192D" w:rsidRDefault="0057192D" w:rsidP="0031706A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options</w:t>
      </w:r>
      <w:r>
        <w:rPr>
          <w:rFonts w:hint="eastAsia"/>
        </w:rPr>
        <w:t>：指定索引建立时的一些参数</w:t>
      </w:r>
    </w:p>
    <w:p w14:paraId="7D3B4233" w14:textId="7DF515BD" w:rsidR="0057192D" w:rsidRDefault="0057192D" w:rsidP="0031706A">
      <w:pPr>
        <w:pStyle w:val="a1"/>
        <w:numPr>
          <w:ilvl w:val="2"/>
          <w:numId w:val="38"/>
        </w:numPr>
        <w:ind w:firstLineChars="0"/>
      </w:pPr>
      <w:r w:rsidRPr="0057192D">
        <w:t>background</w:t>
      </w:r>
      <w:r>
        <w:rPr>
          <w:rFonts w:hint="eastAsia"/>
        </w:rPr>
        <w:t>：后台运行，不阻塞其他数据库操作</w:t>
      </w:r>
    </w:p>
    <w:p w14:paraId="3E4FE9BF" w14:textId="60FC3110" w:rsidR="0057192D" w:rsidRDefault="0057192D" w:rsidP="0031706A">
      <w:pPr>
        <w:pStyle w:val="a1"/>
        <w:numPr>
          <w:ilvl w:val="2"/>
          <w:numId w:val="38"/>
        </w:numPr>
        <w:ind w:firstLineChars="0"/>
      </w:pPr>
      <w:r>
        <w:rPr>
          <w:rFonts w:hint="eastAsia"/>
        </w:rPr>
        <w:t>name</w:t>
      </w:r>
      <w:r>
        <w:rPr>
          <w:rFonts w:hint="eastAsia"/>
        </w:rPr>
        <w:t>：索引名称</w:t>
      </w:r>
    </w:p>
    <w:p w14:paraId="45F32B72" w14:textId="7CD5C7D1" w:rsidR="0057192D" w:rsidRDefault="0057192D" w:rsidP="0031706A">
      <w:pPr>
        <w:pStyle w:val="a1"/>
        <w:numPr>
          <w:ilvl w:val="2"/>
          <w:numId w:val="38"/>
        </w:numPr>
        <w:ind w:firstLineChars="0"/>
      </w:pPr>
      <w:r w:rsidRPr="0057192D">
        <w:t>unique</w:t>
      </w:r>
      <w:r>
        <w:rPr>
          <w:rFonts w:hint="eastAsia"/>
        </w:rPr>
        <w:t>：是否是唯一索引</w:t>
      </w:r>
    </w:p>
    <w:p w14:paraId="305F86CD" w14:textId="74C80DD4" w:rsidR="0057192D" w:rsidRDefault="0057192D" w:rsidP="0031706A">
      <w:pPr>
        <w:pStyle w:val="a1"/>
        <w:numPr>
          <w:ilvl w:val="2"/>
          <w:numId w:val="38"/>
        </w:numPr>
        <w:ind w:firstLineChars="0"/>
      </w:pPr>
      <w:r w:rsidRPr="0057192D">
        <w:t>sparse</w:t>
      </w:r>
      <w:r>
        <w:rPr>
          <w:rFonts w:hint="eastAsia"/>
        </w:rPr>
        <w:t>：不存在相应字段的数据是否建立索引</w:t>
      </w:r>
    </w:p>
    <w:p w14:paraId="38F55B22" w14:textId="5D2A5D08" w:rsidR="0057192D" w:rsidRDefault="0057192D" w:rsidP="0031706A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样例</w:t>
      </w:r>
    </w:p>
    <w:p w14:paraId="3D3FDB5E" w14:textId="6F12DA3E" w:rsidR="0057192D" w:rsidRDefault="0057192D" w:rsidP="0031706A">
      <w:pPr>
        <w:pStyle w:val="a1"/>
        <w:numPr>
          <w:ilvl w:val="2"/>
          <w:numId w:val="38"/>
        </w:numPr>
        <w:ind w:firstLineChars="0"/>
      </w:pPr>
      <w:r>
        <w:rPr>
          <w:noProof/>
        </w:rPr>
        <w:drawing>
          <wp:inline distT="0" distB="0" distL="0" distR="0" wp14:anchorId="69C60C87" wp14:editId="386E006B">
            <wp:extent cx="3357676" cy="24871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9433" cy="2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067" w14:textId="779F1237" w:rsidR="0057192D" w:rsidRDefault="0057192D" w:rsidP="0031706A">
      <w:pPr>
        <w:pStyle w:val="a1"/>
        <w:numPr>
          <w:ilvl w:val="2"/>
          <w:numId w:val="38"/>
        </w:numPr>
        <w:ind w:firstLineChars="0"/>
      </w:pPr>
      <w:r>
        <w:rPr>
          <w:noProof/>
        </w:rPr>
        <w:drawing>
          <wp:inline distT="0" distB="0" distL="0" distR="0" wp14:anchorId="2C8AC6FC" wp14:editId="25D8C9F2">
            <wp:extent cx="4071443" cy="213454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8659" cy="2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5CA" w14:textId="7F7B0A2A" w:rsidR="0057192D" w:rsidRDefault="005B71FD" w:rsidP="0031706A">
      <w:pPr>
        <w:pStyle w:val="a1"/>
        <w:numPr>
          <w:ilvl w:val="0"/>
          <w:numId w:val="38"/>
        </w:numPr>
        <w:ind w:firstLineChars="0"/>
      </w:pPr>
      <w:r w:rsidRPr="005B71FD">
        <w:t>db.col.getIndexes()</w:t>
      </w:r>
      <w:r>
        <w:tab/>
      </w:r>
      <w:r>
        <w:tab/>
      </w:r>
      <w:r>
        <w:tab/>
      </w:r>
      <w:r>
        <w:rPr>
          <w:rFonts w:hint="eastAsia"/>
        </w:rPr>
        <w:t>查询索引索引</w:t>
      </w:r>
    </w:p>
    <w:p w14:paraId="2D702D63" w14:textId="1379C466" w:rsidR="005B71FD" w:rsidRDefault="005B71FD" w:rsidP="0031706A">
      <w:pPr>
        <w:pStyle w:val="a1"/>
        <w:numPr>
          <w:ilvl w:val="0"/>
          <w:numId w:val="38"/>
        </w:numPr>
        <w:ind w:firstLineChars="0"/>
      </w:pPr>
      <w:r w:rsidRPr="005B71FD">
        <w:t>db.col.totalIndexSize()</w:t>
      </w:r>
    </w:p>
    <w:p w14:paraId="41702870" w14:textId="04BC5BB5" w:rsidR="005B71FD" w:rsidRDefault="005B71FD" w:rsidP="0031706A">
      <w:pPr>
        <w:pStyle w:val="a1"/>
        <w:numPr>
          <w:ilvl w:val="0"/>
          <w:numId w:val="38"/>
        </w:numPr>
        <w:ind w:firstLineChars="0"/>
      </w:pPr>
      <w:r w:rsidRPr="005B71FD">
        <w:t>db.col.dropIndexes()</w:t>
      </w:r>
      <w:r>
        <w:tab/>
      </w:r>
      <w:r>
        <w:tab/>
      </w:r>
      <w:r>
        <w:tab/>
      </w:r>
      <w:r>
        <w:rPr>
          <w:rFonts w:hint="eastAsia"/>
        </w:rPr>
        <w:t>删除所有索引</w:t>
      </w:r>
    </w:p>
    <w:p w14:paraId="70061D09" w14:textId="0991AA70" w:rsidR="005B71FD" w:rsidRDefault="005B71FD" w:rsidP="0031706A">
      <w:pPr>
        <w:pStyle w:val="a1"/>
        <w:numPr>
          <w:ilvl w:val="0"/>
          <w:numId w:val="38"/>
        </w:numPr>
        <w:ind w:firstLineChars="0"/>
      </w:pPr>
      <w:r w:rsidRPr="005B71FD">
        <w:lastRenderedPageBreak/>
        <w:t>db.col.dropIndexe(</w:t>
      </w:r>
      <w:r>
        <w:t>‘</w:t>
      </w:r>
      <w:r>
        <w:rPr>
          <w:rFonts w:hint="eastAsia"/>
        </w:rPr>
        <w:t>索引名称</w:t>
      </w:r>
      <w:r>
        <w:t>’</w:t>
      </w:r>
      <w:r w:rsidRPr="005B71FD">
        <w:t>)</w:t>
      </w:r>
      <w:r>
        <w:tab/>
      </w:r>
      <w:r>
        <w:tab/>
      </w:r>
      <w:r>
        <w:rPr>
          <w:rFonts w:hint="eastAsia"/>
        </w:rPr>
        <w:t>删除指定索引</w:t>
      </w:r>
    </w:p>
    <w:p w14:paraId="34443CBE" w14:textId="2357E68A" w:rsidR="008B1D98" w:rsidRDefault="008B1D98" w:rsidP="008B1D98">
      <w:pPr>
        <w:pStyle w:val="3"/>
        <w:spacing w:before="156" w:after="156"/>
      </w:pPr>
      <w:bookmarkStart w:id="89" w:name="_Toc42442709"/>
      <w:r>
        <w:rPr>
          <w:rFonts w:hint="eastAsia"/>
        </w:rPr>
        <w:t>聚合</w:t>
      </w:r>
      <w:bookmarkEnd w:id="89"/>
    </w:p>
    <w:p w14:paraId="7E3407E2" w14:textId="3CC22589" w:rsidR="00A226A7" w:rsidRDefault="00A95E05" w:rsidP="0031706A">
      <w:pPr>
        <w:pStyle w:val="a1"/>
        <w:numPr>
          <w:ilvl w:val="0"/>
          <w:numId w:val="39"/>
        </w:numPr>
        <w:ind w:firstLineChars="0"/>
      </w:pPr>
      <w:r w:rsidRPr="005B71FD">
        <w:t>db.col.</w:t>
      </w:r>
      <w:r w:rsidRPr="00A95E05">
        <w:t xml:space="preserve"> aggregate</w:t>
      </w:r>
      <w:r>
        <w:t>()</w:t>
      </w:r>
      <w:r>
        <w:rPr>
          <w:rFonts w:hint="eastAsia"/>
        </w:rPr>
        <w:t>用于</w:t>
      </w:r>
      <w:r w:rsidR="00E566B8">
        <w:rPr>
          <w:rFonts w:hint="eastAsia"/>
        </w:rPr>
        <w:t>执行一系列的聚合操作，每个聚合操作的结果都会通过管道传递给下一个聚合操作</w:t>
      </w:r>
    </w:p>
    <w:p w14:paraId="7F26C39F" w14:textId="04655A67" w:rsidR="00E566B8" w:rsidRDefault="00E566B8" w:rsidP="0031706A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常用聚合操作</w:t>
      </w:r>
    </w:p>
    <w:p w14:paraId="3F49D0A0" w14:textId="1DBEF3FA" w:rsidR="00E566B8" w:rsidRDefault="00E566B8" w:rsidP="0031706A">
      <w:pPr>
        <w:pStyle w:val="a1"/>
        <w:numPr>
          <w:ilvl w:val="1"/>
          <w:numId w:val="39"/>
        </w:numPr>
        <w:ind w:firstLineChars="0"/>
      </w:pPr>
      <w:r w:rsidRPr="00E566B8">
        <w:t>$project</w:t>
      </w:r>
      <w:r>
        <w:rPr>
          <w:rFonts w:hint="eastAsia"/>
        </w:rPr>
        <w:t>：</w:t>
      </w:r>
      <w:r w:rsidRPr="00E566B8">
        <w:rPr>
          <w:rFonts w:hint="eastAsia"/>
        </w:rPr>
        <w:t>修改输入文档的结构。可以用来重命名、增加或删除域</w:t>
      </w:r>
    </w:p>
    <w:p w14:paraId="41A28A06" w14:textId="5F50DB94" w:rsidR="00E566B8" w:rsidRDefault="00E566B8" w:rsidP="0031706A">
      <w:pPr>
        <w:pStyle w:val="a1"/>
        <w:numPr>
          <w:ilvl w:val="2"/>
          <w:numId w:val="39"/>
        </w:numPr>
        <w:ind w:firstLineChars="0"/>
      </w:pPr>
      <w:r>
        <w:rPr>
          <w:noProof/>
        </w:rPr>
        <w:drawing>
          <wp:inline distT="0" distB="0" distL="0" distR="0" wp14:anchorId="3B1AF87D" wp14:editId="5119A161">
            <wp:extent cx="1177747" cy="918039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12323" cy="9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B8B3" w14:textId="7CB00471" w:rsidR="00E566B8" w:rsidRDefault="00E566B8" w:rsidP="0031706A">
      <w:pPr>
        <w:pStyle w:val="a1"/>
        <w:numPr>
          <w:ilvl w:val="2"/>
          <w:numId w:val="39"/>
        </w:numPr>
        <w:ind w:firstLineChars="0"/>
      </w:pPr>
      <w:r>
        <w:rPr>
          <w:rFonts w:hint="eastAsia"/>
        </w:rPr>
        <w:t>默认情况下会自动包含</w:t>
      </w:r>
      <w:r>
        <w:rPr>
          <w:rFonts w:hint="eastAsia"/>
        </w:rPr>
        <w:t xml:space="preserve"> </w:t>
      </w:r>
      <w:r>
        <w:t>_id</w:t>
      </w:r>
      <w:r>
        <w:rPr>
          <w:rFonts w:hint="eastAsia"/>
        </w:rPr>
        <w:t>字段</w:t>
      </w:r>
    </w:p>
    <w:p w14:paraId="436F613E" w14:textId="07A760B6" w:rsidR="00E566B8" w:rsidRDefault="00E566B8" w:rsidP="0031706A">
      <w:pPr>
        <w:pStyle w:val="a1"/>
        <w:numPr>
          <w:ilvl w:val="1"/>
          <w:numId w:val="39"/>
        </w:numPr>
        <w:ind w:firstLineChars="0"/>
      </w:pPr>
      <w:r w:rsidRPr="00E566B8">
        <w:rPr>
          <w:rFonts w:hint="eastAsia"/>
        </w:rPr>
        <w:t>$match</w:t>
      </w:r>
      <w:r w:rsidRPr="00E566B8">
        <w:rPr>
          <w:rFonts w:hint="eastAsia"/>
        </w:rPr>
        <w:t>：用于过滤数据</w:t>
      </w:r>
    </w:p>
    <w:p w14:paraId="3B35CAC2" w14:textId="53CB7140" w:rsidR="00E566B8" w:rsidRDefault="00E566B8" w:rsidP="0031706A">
      <w:pPr>
        <w:pStyle w:val="a1"/>
        <w:numPr>
          <w:ilvl w:val="2"/>
          <w:numId w:val="39"/>
        </w:numPr>
        <w:ind w:firstLineChars="0"/>
      </w:pPr>
      <w:r>
        <w:rPr>
          <w:noProof/>
        </w:rPr>
        <w:drawing>
          <wp:inline distT="0" distB="0" distL="0" distR="0" wp14:anchorId="3EC48522" wp14:editId="7D9EE290">
            <wp:extent cx="3411906" cy="57811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3" cy="5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F58" w14:textId="53669796" w:rsidR="00E566B8" w:rsidRDefault="00E566B8" w:rsidP="0031706A">
      <w:pPr>
        <w:pStyle w:val="a1"/>
        <w:numPr>
          <w:ilvl w:val="1"/>
          <w:numId w:val="39"/>
        </w:numPr>
        <w:ind w:firstLineChars="0"/>
      </w:pPr>
      <w:r w:rsidRPr="00E566B8">
        <w:rPr>
          <w:rFonts w:hint="eastAsia"/>
        </w:rPr>
        <w:t>$group</w:t>
      </w:r>
      <w:r w:rsidRPr="00E566B8">
        <w:rPr>
          <w:rFonts w:hint="eastAsia"/>
        </w:rPr>
        <w:t>：将集合中的文档分组，可用于统计结果。</w:t>
      </w:r>
    </w:p>
    <w:p w14:paraId="21D23747" w14:textId="3BB746B4" w:rsidR="00E566B8" w:rsidRDefault="00E566B8" w:rsidP="0031706A">
      <w:pPr>
        <w:pStyle w:val="a1"/>
        <w:numPr>
          <w:ilvl w:val="2"/>
          <w:numId w:val="39"/>
        </w:numPr>
        <w:ind w:firstLineChars="0"/>
      </w:pPr>
      <w:r>
        <w:rPr>
          <w:noProof/>
        </w:rPr>
        <w:drawing>
          <wp:inline distT="0" distB="0" distL="0" distR="0" wp14:anchorId="4C439393" wp14:editId="015BD998">
            <wp:extent cx="4479925" cy="184215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4781" cy="1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40DC" w14:textId="2C2194AE" w:rsidR="00E566B8" w:rsidRDefault="00E566B8" w:rsidP="0031706A">
      <w:pPr>
        <w:pStyle w:val="a1"/>
        <w:numPr>
          <w:ilvl w:val="2"/>
          <w:numId w:val="3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>by_user</w:t>
      </w:r>
      <w:r>
        <w:rPr>
          <w:rFonts w:hint="eastAsia"/>
        </w:rPr>
        <w:t>字段设为新的</w:t>
      </w:r>
      <w:r>
        <w:rPr>
          <w:rFonts w:hint="eastAsia"/>
        </w:rPr>
        <w:t>_</w:t>
      </w:r>
      <w:r>
        <w:t>id</w:t>
      </w:r>
      <w:r>
        <w:rPr>
          <w:rFonts w:hint="eastAsia"/>
        </w:rPr>
        <w:t>字段，并统计每个</w:t>
      </w:r>
      <w:r>
        <w:rPr>
          <w:rFonts w:hint="eastAsia"/>
        </w:rPr>
        <w:t>_</w:t>
      </w:r>
      <w:r>
        <w:t>id</w:t>
      </w:r>
      <w:r>
        <w:rPr>
          <w:rFonts w:hint="eastAsia"/>
        </w:rPr>
        <w:t>字段对应的记录个数</w:t>
      </w:r>
    </w:p>
    <w:p w14:paraId="1F519F25" w14:textId="48FD81A4" w:rsidR="00E566B8" w:rsidRDefault="00E566B8" w:rsidP="0031706A">
      <w:pPr>
        <w:pStyle w:val="a1"/>
        <w:numPr>
          <w:ilvl w:val="2"/>
          <w:numId w:val="39"/>
        </w:numPr>
        <w:ind w:firstLineChars="0"/>
      </w:pPr>
      <w:r>
        <w:rPr>
          <w:rFonts w:hint="eastAsia"/>
        </w:rPr>
        <w:t>_</w:t>
      </w:r>
      <w:r>
        <w:t>id</w:t>
      </w:r>
      <w:r>
        <w:rPr>
          <w:rFonts w:hint="eastAsia"/>
        </w:rPr>
        <w:t>字段为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时统计所以记录个数</w:t>
      </w:r>
    </w:p>
    <w:p w14:paraId="7F4A0A45" w14:textId="6C9C35DF" w:rsidR="00E566B8" w:rsidRDefault="00E566B8" w:rsidP="0031706A">
      <w:pPr>
        <w:pStyle w:val="a1"/>
        <w:numPr>
          <w:ilvl w:val="1"/>
          <w:numId w:val="39"/>
        </w:numPr>
        <w:ind w:firstLineChars="0"/>
      </w:pPr>
      <w:r w:rsidRPr="00E566B8">
        <w:t>$limit</w:t>
      </w:r>
      <w:r>
        <w:rPr>
          <w:rFonts w:hint="eastAsia"/>
        </w:rPr>
        <w:t>、</w:t>
      </w:r>
      <w:r w:rsidRPr="00E566B8">
        <w:t>$skip</w:t>
      </w:r>
      <w:r>
        <w:rPr>
          <w:rFonts w:hint="eastAsia"/>
        </w:rPr>
        <w:t>、</w:t>
      </w:r>
      <w:r w:rsidRPr="00E566B8">
        <w:t>$sort</w:t>
      </w:r>
      <w:r>
        <w:rPr>
          <w:rFonts w:hint="eastAsia"/>
        </w:rPr>
        <w:t>和查询操作中的使用类似</w:t>
      </w:r>
    </w:p>
    <w:p w14:paraId="3FCB9942" w14:textId="67007177" w:rsidR="00DF03D3" w:rsidRPr="00A226A7" w:rsidRDefault="00DF03D3" w:rsidP="0031706A">
      <w:pPr>
        <w:pStyle w:val="a1"/>
        <w:numPr>
          <w:ilvl w:val="2"/>
          <w:numId w:val="39"/>
        </w:numPr>
        <w:ind w:firstLineChars="0"/>
      </w:pPr>
      <w:r>
        <w:rPr>
          <w:noProof/>
        </w:rPr>
        <w:drawing>
          <wp:inline distT="0" distB="0" distL="0" distR="0" wp14:anchorId="170DC789" wp14:editId="2CCA2AB5">
            <wp:extent cx="1855366" cy="57790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2318" cy="5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3D3" w:rsidRPr="00A226A7" w:rsidSect="00B632E8">
      <w:headerReference w:type="default" r:id="rId72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A6E08" w14:textId="77777777" w:rsidR="006B26EF" w:rsidRDefault="006B26EF">
      <w:r>
        <w:separator/>
      </w:r>
    </w:p>
  </w:endnote>
  <w:endnote w:type="continuationSeparator" w:id="0">
    <w:p w14:paraId="664EBA00" w14:textId="77777777" w:rsidR="006B26EF" w:rsidRDefault="006B2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ABD0B" w14:textId="77777777" w:rsidR="006B26EF" w:rsidRDefault="006B26EF">
      <w:r>
        <w:separator/>
      </w:r>
    </w:p>
  </w:footnote>
  <w:footnote w:type="continuationSeparator" w:id="0">
    <w:p w14:paraId="49255BD7" w14:textId="77777777" w:rsidR="006B26EF" w:rsidRDefault="006B26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7D63C" w14:textId="77777777" w:rsidR="00457962" w:rsidRPr="000A4AC1" w:rsidRDefault="00457962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611D5"/>
    <w:multiLevelType w:val="hybridMultilevel"/>
    <w:tmpl w:val="8BCC973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B10850"/>
    <w:multiLevelType w:val="hybridMultilevel"/>
    <w:tmpl w:val="5108191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6632BE9"/>
    <w:multiLevelType w:val="hybridMultilevel"/>
    <w:tmpl w:val="7208FE3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92A47CA"/>
    <w:multiLevelType w:val="hybridMultilevel"/>
    <w:tmpl w:val="C506F28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9AA6F31"/>
    <w:multiLevelType w:val="hybridMultilevel"/>
    <w:tmpl w:val="D460E07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BB439FF"/>
    <w:multiLevelType w:val="hybridMultilevel"/>
    <w:tmpl w:val="32624F7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102B0106"/>
    <w:multiLevelType w:val="hybridMultilevel"/>
    <w:tmpl w:val="6810B25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09E3500"/>
    <w:multiLevelType w:val="hybridMultilevel"/>
    <w:tmpl w:val="EA6E3E9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32F2B43"/>
    <w:multiLevelType w:val="hybridMultilevel"/>
    <w:tmpl w:val="BE10F71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37F1C52"/>
    <w:multiLevelType w:val="hybridMultilevel"/>
    <w:tmpl w:val="7A9EA23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6806510"/>
    <w:multiLevelType w:val="hybridMultilevel"/>
    <w:tmpl w:val="BBC61C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17873EEE"/>
    <w:multiLevelType w:val="hybridMultilevel"/>
    <w:tmpl w:val="BEB4783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95923B0"/>
    <w:multiLevelType w:val="hybridMultilevel"/>
    <w:tmpl w:val="95263FB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1BE54D1B"/>
    <w:multiLevelType w:val="hybridMultilevel"/>
    <w:tmpl w:val="F500B9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1E61251E"/>
    <w:multiLevelType w:val="hybridMultilevel"/>
    <w:tmpl w:val="427AD65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1EFC7385"/>
    <w:multiLevelType w:val="hybridMultilevel"/>
    <w:tmpl w:val="F1D8953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29AD10FB"/>
    <w:multiLevelType w:val="hybridMultilevel"/>
    <w:tmpl w:val="3228820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2B7A28B5"/>
    <w:multiLevelType w:val="hybridMultilevel"/>
    <w:tmpl w:val="EA9CE92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2C8B7A14"/>
    <w:multiLevelType w:val="hybridMultilevel"/>
    <w:tmpl w:val="48AC68D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2F6B5A06"/>
    <w:multiLevelType w:val="hybridMultilevel"/>
    <w:tmpl w:val="FF306D6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03A6256"/>
    <w:multiLevelType w:val="hybridMultilevel"/>
    <w:tmpl w:val="88DE303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309805E2"/>
    <w:multiLevelType w:val="hybridMultilevel"/>
    <w:tmpl w:val="B3B82C6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30A32C83"/>
    <w:multiLevelType w:val="hybridMultilevel"/>
    <w:tmpl w:val="D500182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33087EFE"/>
    <w:multiLevelType w:val="hybridMultilevel"/>
    <w:tmpl w:val="799AA15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330B5E2F"/>
    <w:multiLevelType w:val="hybridMultilevel"/>
    <w:tmpl w:val="2FE6071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34F84849"/>
    <w:multiLevelType w:val="hybridMultilevel"/>
    <w:tmpl w:val="7F7E719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365B7F4F"/>
    <w:multiLevelType w:val="hybridMultilevel"/>
    <w:tmpl w:val="FF306D6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39007850"/>
    <w:multiLevelType w:val="hybridMultilevel"/>
    <w:tmpl w:val="301851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3C0A0091"/>
    <w:multiLevelType w:val="hybridMultilevel"/>
    <w:tmpl w:val="DE9EEAA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3D1B748A"/>
    <w:multiLevelType w:val="hybridMultilevel"/>
    <w:tmpl w:val="4D9273E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402047A3"/>
    <w:multiLevelType w:val="hybridMultilevel"/>
    <w:tmpl w:val="EC564FA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470C5EAE"/>
    <w:multiLevelType w:val="hybridMultilevel"/>
    <w:tmpl w:val="22B4CF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48D140F5"/>
    <w:multiLevelType w:val="hybridMultilevel"/>
    <w:tmpl w:val="4F340D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49201FE7"/>
    <w:multiLevelType w:val="hybridMultilevel"/>
    <w:tmpl w:val="435EC85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4A6D0A99"/>
    <w:multiLevelType w:val="hybridMultilevel"/>
    <w:tmpl w:val="F500B9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4A74151E"/>
    <w:multiLevelType w:val="hybridMultilevel"/>
    <w:tmpl w:val="29424FF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4A850F1C"/>
    <w:multiLevelType w:val="hybridMultilevel"/>
    <w:tmpl w:val="A64AE0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510164FF"/>
    <w:multiLevelType w:val="hybridMultilevel"/>
    <w:tmpl w:val="97E0108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 w15:restartNumberingAfterBreak="0">
    <w:nsid w:val="52F6732A"/>
    <w:multiLevelType w:val="hybridMultilevel"/>
    <w:tmpl w:val="C7A2385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53AE7268"/>
    <w:multiLevelType w:val="hybridMultilevel"/>
    <w:tmpl w:val="85C0891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58161B59"/>
    <w:multiLevelType w:val="hybridMultilevel"/>
    <w:tmpl w:val="FA7621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5AC80149"/>
    <w:multiLevelType w:val="hybridMultilevel"/>
    <w:tmpl w:val="1C08DBC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 w15:restartNumberingAfterBreak="0">
    <w:nsid w:val="5C573AC4"/>
    <w:multiLevelType w:val="hybridMultilevel"/>
    <w:tmpl w:val="301851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5" w15:restartNumberingAfterBreak="0">
    <w:nsid w:val="5CDA60CA"/>
    <w:multiLevelType w:val="hybridMultilevel"/>
    <w:tmpl w:val="078243F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5F1C7A22"/>
    <w:multiLevelType w:val="hybridMultilevel"/>
    <w:tmpl w:val="8BDE5A1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7" w15:restartNumberingAfterBreak="0">
    <w:nsid w:val="5FD94575"/>
    <w:multiLevelType w:val="hybridMultilevel"/>
    <w:tmpl w:val="C36C963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60D75995"/>
    <w:multiLevelType w:val="hybridMultilevel"/>
    <w:tmpl w:val="0AB8963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9" w15:restartNumberingAfterBreak="0">
    <w:nsid w:val="63823A6A"/>
    <w:multiLevelType w:val="hybridMultilevel"/>
    <w:tmpl w:val="4DF2CDC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0" w15:restartNumberingAfterBreak="0">
    <w:nsid w:val="642D51B1"/>
    <w:multiLevelType w:val="hybridMultilevel"/>
    <w:tmpl w:val="8CB47E3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1" w15:restartNumberingAfterBreak="0">
    <w:nsid w:val="66494B34"/>
    <w:multiLevelType w:val="hybridMultilevel"/>
    <w:tmpl w:val="BDF2835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2" w15:restartNumberingAfterBreak="0">
    <w:nsid w:val="67504184"/>
    <w:multiLevelType w:val="hybridMultilevel"/>
    <w:tmpl w:val="5DB2E3C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3" w15:restartNumberingAfterBreak="0">
    <w:nsid w:val="698A15D8"/>
    <w:multiLevelType w:val="hybridMultilevel"/>
    <w:tmpl w:val="8D5C9FB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 w15:restartNumberingAfterBreak="0">
    <w:nsid w:val="75644381"/>
    <w:multiLevelType w:val="hybridMultilevel"/>
    <w:tmpl w:val="14BCF03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5" w15:restartNumberingAfterBreak="0">
    <w:nsid w:val="76DF2662"/>
    <w:multiLevelType w:val="hybridMultilevel"/>
    <w:tmpl w:val="7FA0ABA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79266EA"/>
    <w:multiLevelType w:val="hybridMultilevel"/>
    <w:tmpl w:val="C85039C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7" w15:restartNumberingAfterBreak="0">
    <w:nsid w:val="77F531A1"/>
    <w:multiLevelType w:val="hybridMultilevel"/>
    <w:tmpl w:val="6AB63FA0"/>
    <w:lvl w:ilvl="0" w:tplc="0409000F">
      <w:start w:val="1"/>
      <w:numFmt w:val="decimal"/>
      <w:lvlText w:val="%1."/>
      <w:lvlJc w:val="left"/>
      <w:pPr>
        <w:ind w:left="570" w:hanging="420"/>
      </w:pPr>
    </w:lvl>
    <w:lvl w:ilvl="1" w:tplc="04090019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58" w15:restartNumberingAfterBreak="0">
    <w:nsid w:val="78CB6574"/>
    <w:multiLevelType w:val="hybridMultilevel"/>
    <w:tmpl w:val="E594DF8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 w15:restartNumberingAfterBreak="0">
    <w:nsid w:val="7D6261AF"/>
    <w:multiLevelType w:val="hybridMultilevel"/>
    <w:tmpl w:val="6810B25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0" w15:restartNumberingAfterBreak="0">
    <w:nsid w:val="7E4F5EDA"/>
    <w:multiLevelType w:val="hybridMultilevel"/>
    <w:tmpl w:val="46268A5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3"/>
  </w:num>
  <w:num w:numId="3">
    <w:abstractNumId w:val="10"/>
  </w:num>
  <w:num w:numId="4">
    <w:abstractNumId w:val="20"/>
  </w:num>
  <w:num w:numId="5">
    <w:abstractNumId w:val="12"/>
  </w:num>
  <w:num w:numId="6">
    <w:abstractNumId w:val="41"/>
  </w:num>
  <w:num w:numId="7">
    <w:abstractNumId w:val="32"/>
  </w:num>
  <w:num w:numId="8">
    <w:abstractNumId w:val="37"/>
  </w:num>
  <w:num w:numId="9">
    <w:abstractNumId w:val="51"/>
  </w:num>
  <w:num w:numId="10">
    <w:abstractNumId w:val="31"/>
  </w:num>
  <w:num w:numId="11">
    <w:abstractNumId w:val="17"/>
  </w:num>
  <w:num w:numId="12">
    <w:abstractNumId w:val="44"/>
  </w:num>
  <w:num w:numId="13">
    <w:abstractNumId w:val="27"/>
  </w:num>
  <w:num w:numId="14">
    <w:abstractNumId w:val="29"/>
  </w:num>
  <w:num w:numId="15">
    <w:abstractNumId w:val="7"/>
  </w:num>
  <w:num w:numId="16">
    <w:abstractNumId w:val="59"/>
  </w:num>
  <w:num w:numId="17">
    <w:abstractNumId w:val="22"/>
  </w:num>
  <w:num w:numId="18">
    <w:abstractNumId w:val="3"/>
  </w:num>
  <w:num w:numId="19">
    <w:abstractNumId w:val="55"/>
  </w:num>
  <w:num w:numId="20">
    <w:abstractNumId w:val="46"/>
  </w:num>
  <w:num w:numId="21">
    <w:abstractNumId w:val="52"/>
  </w:num>
  <w:num w:numId="22">
    <w:abstractNumId w:val="9"/>
  </w:num>
  <w:num w:numId="23">
    <w:abstractNumId w:val="33"/>
  </w:num>
  <w:num w:numId="24">
    <w:abstractNumId w:val="1"/>
  </w:num>
  <w:num w:numId="25">
    <w:abstractNumId w:val="48"/>
  </w:num>
  <w:num w:numId="26">
    <w:abstractNumId w:val="57"/>
  </w:num>
  <w:num w:numId="27">
    <w:abstractNumId w:val="40"/>
  </w:num>
  <w:num w:numId="28">
    <w:abstractNumId w:val="25"/>
  </w:num>
  <w:num w:numId="29">
    <w:abstractNumId w:val="24"/>
  </w:num>
  <w:num w:numId="30">
    <w:abstractNumId w:val="14"/>
  </w:num>
  <w:num w:numId="31">
    <w:abstractNumId w:val="5"/>
  </w:num>
  <w:num w:numId="32">
    <w:abstractNumId w:val="2"/>
  </w:num>
  <w:num w:numId="33">
    <w:abstractNumId w:val="4"/>
  </w:num>
  <w:num w:numId="34">
    <w:abstractNumId w:val="8"/>
  </w:num>
  <w:num w:numId="35">
    <w:abstractNumId w:val="53"/>
  </w:num>
  <w:num w:numId="36">
    <w:abstractNumId w:val="34"/>
  </w:num>
  <w:num w:numId="37">
    <w:abstractNumId w:val="38"/>
  </w:num>
  <w:num w:numId="38">
    <w:abstractNumId w:val="42"/>
  </w:num>
  <w:num w:numId="39">
    <w:abstractNumId w:val="23"/>
  </w:num>
  <w:num w:numId="40">
    <w:abstractNumId w:val="28"/>
  </w:num>
  <w:num w:numId="41">
    <w:abstractNumId w:val="21"/>
  </w:num>
  <w:num w:numId="42">
    <w:abstractNumId w:val="35"/>
  </w:num>
  <w:num w:numId="43">
    <w:abstractNumId w:val="54"/>
  </w:num>
  <w:num w:numId="44">
    <w:abstractNumId w:val="43"/>
  </w:num>
  <w:num w:numId="45">
    <w:abstractNumId w:val="15"/>
  </w:num>
  <w:num w:numId="46">
    <w:abstractNumId w:val="49"/>
  </w:num>
  <w:num w:numId="47">
    <w:abstractNumId w:val="19"/>
  </w:num>
  <w:num w:numId="48">
    <w:abstractNumId w:val="36"/>
  </w:num>
  <w:num w:numId="49">
    <w:abstractNumId w:val="11"/>
  </w:num>
  <w:num w:numId="50">
    <w:abstractNumId w:val="60"/>
  </w:num>
  <w:num w:numId="51">
    <w:abstractNumId w:val="16"/>
  </w:num>
  <w:num w:numId="52">
    <w:abstractNumId w:val="26"/>
  </w:num>
  <w:num w:numId="53">
    <w:abstractNumId w:val="39"/>
  </w:num>
  <w:num w:numId="54">
    <w:abstractNumId w:val="0"/>
  </w:num>
  <w:num w:numId="55">
    <w:abstractNumId w:val="50"/>
  </w:num>
  <w:num w:numId="56">
    <w:abstractNumId w:val="45"/>
  </w:num>
  <w:num w:numId="57">
    <w:abstractNumId w:val="56"/>
  </w:num>
  <w:num w:numId="58">
    <w:abstractNumId w:val="58"/>
  </w:num>
  <w:num w:numId="59">
    <w:abstractNumId w:val="18"/>
  </w:num>
  <w:num w:numId="60">
    <w:abstractNumId w:val="30"/>
  </w:num>
  <w:num w:numId="61">
    <w:abstractNumId w:val="4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2A56"/>
    <w:rsid w:val="0000018B"/>
    <w:rsid w:val="00000219"/>
    <w:rsid w:val="00000D2C"/>
    <w:rsid w:val="0000216A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CB"/>
    <w:rsid w:val="00021535"/>
    <w:rsid w:val="000217C3"/>
    <w:rsid w:val="000247F0"/>
    <w:rsid w:val="00024923"/>
    <w:rsid w:val="0002500B"/>
    <w:rsid w:val="0002530C"/>
    <w:rsid w:val="00025FEA"/>
    <w:rsid w:val="00026361"/>
    <w:rsid w:val="000305B5"/>
    <w:rsid w:val="000313F9"/>
    <w:rsid w:val="0003266C"/>
    <w:rsid w:val="000363B1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A3C"/>
    <w:rsid w:val="00062141"/>
    <w:rsid w:val="00062277"/>
    <w:rsid w:val="00063F83"/>
    <w:rsid w:val="00064838"/>
    <w:rsid w:val="00064C87"/>
    <w:rsid w:val="0006640E"/>
    <w:rsid w:val="00070566"/>
    <w:rsid w:val="00070980"/>
    <w:rsid w:val="000712F9"/>
    <w:rsid w:val="000749F0"/>
    <w:rsid w:val="00074B97"/>
    <w:rsid w:val="00074BB5"/>
    <w:rsid w:val="00076274"/>
    <w:rsid w:val="000768B3"/>
    <w:rsid w:val="000772B9"/>
    <w:rsid w:val="00077529"/>
    <w:rsid w:val="00077B52"/>
    <w:rsid w:val="0008125C"/>
    <w:rsid w:val="0008142E"/>
    <w:rsid w:val="00082C3B"/>
    <w:rsid w:val="000854E5"/>
    <w:rsid w:val="00086C9A"/>
    <w:rsid w:val="0009186B"/>
    <w:rsid w:val="00091A80"/>
    <w:rsid w:val="00094C28"/>
    <w:rsid w:val="000957EA"/>
    <w:rsid w:val="00095FC0"/>
    <w:rsid w:val="00097056"/>
    <w:rsid w:val="00097AFA"/>
    <w:rsid w:val="000A050B"/>
    <w:rsid w:val="000A0AC5"/>
    <w:rsid w:val="000A0C06"/>
    <w:rsid w:val="000A2379"/>
    <w:rsid w:val="000A2510"/>
    <w:rsid w:val="000A27F1"/>
    <w:rsid w:val="000A2D00"/>
    <w:rsid w:val="000A3242"/>
    <w:rsid w:val="000A449A"/>
    <w:rsid w:val="000A4AC1"/>
    <w:rsid w:val="000A4C03"/>
    <w:rsid w:val="000A5123"/>
    <w:rsid w:val="000A5B1E"/>
    <w:rsid w:val="000A671A"/>
    <w:rsid w:val="000A68C6"/>
    <w:rsid w:val="000A6B89"/>
    <w:rsid w:val="000A704F"/>
    <w:rsid w:val="000A71DE"/>
    <w:rsid w:val="000A7A38"/>
    <w:rsid w:val="000A7AFE"/>
    <w:rsid w:val="000B1491"/>
    <w:rsid w:val="000B3248"/>
    <w:rsid w:val="000B4A88"/>
    <w:rsid w:val="000B77EB"/>
    <w:rsid w:val="000C0F2E"/>
    <w:rsid w:val="000C1E60"/>
    <w:rsid w:val="000C28B7"/>
    <w:rsid w:val="000C3D5E"/>
    <w:rsid w:val="000C40E7"/>
    <w:rsid w:val="000C5975"/>
    <w:rsid w:val="000C6643"/>
    <w:rsid w:val="000D06A5"/>
    <w:rsid w:val="000D1DAD"/>
    <w:rsid w:val="000D272A"/>
    <w:rsid w:val="000D4147"/>
    <w:rsid w:val="000D4D04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52B6"/>
    <w:rsid w:val="00105797"/>
    <w:rsid w:val="001062BA"/>
    <w:rsid w:val="0010645E"/>
    <w:rsid w:val="001123D7"/>
    <w:rsid w:val="00113161"/>
    <w:rsid w:val="00113261"/>
    <w:rsid w:val="00114EFE"/>
    <w:rsid w:val="00117A4B"/>
    <w:rsid w:val="00117ADD"/>
    <w:rsid w:val="00121846"/>
    <w:rsid w:val="00122706"/>
    <w:rsid w:val="001228BF"/>
    <w:rsid w:val="00123405"/>
    <w:rsid w:val="00123528"/>
    <w:rsid w:val="001254C4"/>
    <w:rsid w:val="00126B60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651"/>
    <w:rsid w:val="001437B6"/>
    <w:rsid w:val="00145800"/>
    <w:rsid w:val="001507B1"/>
    <w:rsid w:val="00150D56"/>
    <w:rsid w:val="0015102B"/>
    <w:rsid w:val="00151C48"/>
    <w:rsid w:val="00154D31"/>
    <w:rsid w:val="00155621"/>
    <w:rsid w:val="00156D64"/>
    <w:rsid w:val="00157CD0"/>
    <w:rsid w:val="00161365"/>
    <w:rsid w:val="0016141B"/>
    <w:rsid w:val="001631BD"/>
    <w:rsid w:val="00163428"/>
    <w:rsid w:val="00163965"/>
    <w:rsid w:val="00164DEA"/>
    <w:rsid w:val="00164F4E"/>
    <w:rsid w:val="00165031"/>
    <w:rsid w:val="0016534D"/>
    <w:rsid w:val="00165502"/>
    <w:rsid w:val="00171091"/>
    <w:rsid w:val="00171F59"/>
    <w:rsid w:val="00172347"/>
    <w:rsid w:val="001725EF"/>
    <w:rsid w:val="00173AC3"/>
    <w:rsid w:val="001760EA"/>
    <w:rsid w:val="00176287"/>
    <w:rsid w:val="00176295"/>
    <w:rsid w:val="0018071B"/>
    <w:rsid w:val="0018158B"/>
    <w:rsid w:val="00181F7D"/>
    <w:rsid w:val="001821E1"/>
    <w:rsid w:val="00183321"/>
    <w:rsid w:val="00183A9B"/>
    <w:rsid w:val="00185889"/>
    <w:rsid w:val="00187D2D"/>
    <w:rsid w:val="001909CC"/>
    <w:rsid w:val="001916F1"/>
    <w:rsid w:val="00193CB6"/>
    <w:rsid w:val="00196637"/>
    <w:rsid w:val="001A0A7E"/>
    <w:rsid w:val="001A0EB6"/>
    <w:rsid w:val="001A2F0F"/>
    <w:rsid w:val="001A3152"/>
    <w:rsid w:val="001A33FA"/>
    <w:rsid w:val="001A4365"/>
    <w:rsid w:val="001A6BC7"/>
    <w:rsid w:val="001B0D30"/>
    <w:rsid w:val="001B1711"/>
    <w:rsid w:val="001B1BBE"/>
    <w:rsid w:val="001B2A96"/>
    <w:rsid w:val="001B2AA5"/>
    <w:rsid w:val="001B2E69"/>
    <w:rsid w:val="001B5161"/>
    <w:rsid w:val="001B6D29"/>
    <w:rsid w:val="001B7214"/>
    <w:rsid w:val="001B777E"/>
    <w:rsid w:val="001C4E5B"/>
    <w:rsid w:val="001C5181"/>
    <w:rsid w:val="001C5EF8"/>
    <w:rsid w:val="001C6638"/>
    <w:rsid w:val="001C7236"/>
    <w:rsid w:val="001D11D1"/>
    <w:rsid w:val="001D1B93"/>
    <w:rsid w:val="001D1D01"/>
    <w:rsid w:val="001D2347"/>
    <w:rsid w:val="001D33E3"/>
    <w:rsid w:val="001D41A8"/>
    <w:rsid w:val="001D56F6"/>
    <w:rsid w:val="001D57EC"/>
    <w:rsid w:val="001D5D88"/>
    <w:rsid w:val="001D6BA8"/>
    <w:rsid w:val="001D6F31"/>
    <w:rsid w:val="001D77D6"/>
    <w:rsid w:val="001E258A"/>
    <w:rsid w:val="001E2E51"/>
    <w:rsid w:val="001E397F"/>
    <w:rsid w:val="001E4998"/>
    <w:rsid w:val="001E69C7"/>
    <w:rsid w:val="001E7401"/>
    <w:rsid w:val="001E7BE4"/>
    <w:rsid w:val="001F3068"/>
    <w:rsid w:val="001F3358"/>
    <w:rsid w:val="001F33DD"/>
    <w:rsid w:val="001F4A72"/>
    <w:rsid w:val="001F60E9"/>
    <w:rsid w:val="001F782D"/>
    <w:rsid w:val="002007F2"/>
    <w:rsid w:val="0020172D"/>
    <w:rsid w:val="00201DA9"/>
    <w:rsid w:val="0020327C"/>
    <w:rsid w:val="00204057"/>
    <w:rsid w:val="00204702"/>
    <w:rsid w:val="0020649E"/>
    <w:rsid w:val="00206B0C"/>
    <w:rsid w:val="002078F5"/>
    <w:rsid w:val="00207C90"/>
    <w:rsid w:val="00210062"/>
    <w:rsid w:val="0021036E"/>
    <w:rsid w:val="0021058C"/>
    <w:rsid w:val="002111BB"/>
    <w:rsid w:val="00211CE1"/>
    <w:rsid w:val="00212364"/>
    <w:rsid w:val="00213BB7"/>
    <w:rsid w:val="00214396"/>
    <w:rsid w:val="002146C5"/>
    <w:rsid w:val="00214AF6"/>
    <w:rsid w:val="00217939"/>
    <w:rsid w:val="00221BB4"/>
    <w:rsid w:val="00221C37"/>
    <w:rsid w:val="002223D6"/>
    <w:rsid w:val="00223638"/>
    <w:rsid w:val="00223D39"/>
    <w:rsid w:val="00225758"/>
    <w:rsid w:val="0022654F"/>
    <w:rsid w:val="0022672F"/>
    <w:rsid w:val="00227A16"/>
    <w:rsid w:val="00230D2E"/>
    <w:rsid w:val="00231238"/>
    <w:rsid w:val="00231BC6"/>
    <w:rsid w:val="00232481"/>
    <w:rsid w:val="002325DD"/>
    <w:rsid w:val="00232D11"/>
    <w:rsid w:val="002341E8"/>
    <w:rsid w:val="00235F23"/>
    <w:rsid w:val="0023610A"/>
    <w:rsid w:val="00236363"/>
    <w:rsid w:val="00236EAC"/>
    <w:rsid w:val="00237D3A"/>
    <w:rsid w:val="00240667"/>
    <w:rsid w:val="00241195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42A4"/>
    <w:rsid w:val="00256DF7"/>
    <w:rsid w:val="002601FE"/>
    <w:rsid w:val="00260EB9"/>
    <w:rsid w:val="00262187"/>
    <w:rsid w:val="0026256C"/>
    <w:rsid w:val="0026354E"/>
    <w:rsid w:val="00263923"/>
    <w:rsid w:val="002644F4"/>
    <w:rsid w:val="00265AAD"/>
    <w:rsid w:val="00266FC4"/>
    <w:rsid w:val="002676C3"/>
    <w:rsid w:val="002702D4"/>
    <w:rsid w:val="002715B9"/>
    <w:rsid w:val="00273FBE"/>
    <w:rsid w:val="00276951"/>
    <w:rsid w:val="0028004F"/>
    <w:rsid w:val="0028142F"/>
    <w:rsid w:val="0028167D"/>
    <w:rsid w:val="00281E74"/>
    <w:rsid w:val="00282F4F"/>
    <w:rsid w:val="00284FFF"/>
    <w:rsid w:val="002859C6"/>
    <w:rsid w:val="00285F34"/>
    <w:rsid w:val="0028632B"/>
    <w:rsid w:val="00286DB7"/>
    <w:rsid w:val="00287AE7"/>
    <w:rsid w:val="00293D53"/>
    <w:rsid w:val="00294A95"/>
    <w:rsid w:val="002951CF"/>
    <w:rsid w:val="00295CA6"/>
    <w:rsid w:val="00295DF6"/>
    <w:rsid w:val="00297C90"/>
    <w:rsid w:val="00297DEC"/>
    <w:rsid w:val="002A067D"/>
    <w:rsid w:val="002A2C04"/>
    <w:rsid w:val="002A3DE1"/>
    <w:rsid w:val="002A3FC0"/>
    <w:rsid w:val="002A4667"/>
    <w:rsid w:val="002A4F1E"/>
    <w:rsid w:val="002A5211"/>
    <w:rsid w:val="002A528B"/>
    <w:rsid w:val="002A542E"/>
    <w:rsid w:val="002A5AE3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9E1"/>
    <w:rsid w:val="002B5B62"/>
    <w:rsid w:val="002B628E"/>
    <w:rsid w:val="002C1480"/>
    <w:rsid w:val="002C4CC9"/>
    <w:rsid w:val="002C5741"/>
    <w:rsid w:val="002C5E8B"/>
    <w:rsid w:val="002C68D5"/>
    <w:rsid w:val="002C75F6"/>
    <w:rsid w:val="002D05D6"/>
    <w:rsid w:val="002D165C"/>
    <w:rsid w:val="002D1D34"/>
    <w:rsid w:val="002D2575"/>
    <w:rsid w:val="002D27E0"/>
    <w:rsid w:val="002D3DAF"/>
    <w:rsid w:val="002D5258"/>
    <w:rsid w:val="002D612A"/>
    <w:rsid w:val="002D6D59"/>
    <w:rsid w:val="002D71AA"/>
    <w:rsid w:val="002E12B6"/>
    <w:rsid w:val="002E2FC0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6750"/>
    <w:rsid w:val="003078AF"/>
    <w:rsid w:val="00310F8C"/>
    <w:rsid w:val="00312390"/>
    <w:rsid w:val="00312BEC"/>
    <w:rsid w:val="003131F9"/>
    <w:rsid w:val="003141F5"/>
    <w:rsid w:val="0031447C"/>
    <w:rsid w:val="00315596"/>
    <w:rsid w:val="0031706A"/>
    <w:rsid w:val="00317D88"/>
    <w:rsid w:val="00320AD7"/>
    <w:rsid w:val="00321269"/>
    <w:rsid w:val="0032148D"/>
    <w:rsid w:val="00323411"/>
    <w:rsid w:val="003235D3"/>
    <w:rsid w:val="0032455B"/>
    <w:rsid w:val="00325226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691"/>
    <w:rsid w:val="00334881"/>
    <w:rsid w:val="00334A7F"/>
    <w:rsid w:val="00334AAD"/>
    <w:rsid w:val="00334BF9"/>
    <w:rsid w:val="0033503B"/>
    <w:rsid w:val="003407E1"/>
    <w:rsid w:val="00341953"/>
    <w:rsid w:val="003463C6"/>
    <w:rsid w:val="003508ED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66250"/>
    <w:rsid w:val="00370B48"/>
    <w:rsid w:val="00371237"/>
    <w:rsid w:val="0037197E"/>
    <w:rsid w:val="00373F30"/>
    <w:rsid w:val="00374E76"/>
    <w:rsid w:val="003750C6"/>
    <w:rsid w:val="003758F0"/>
    <w:rsid w:val="00375F4C"/>
    <w:rsid w:val="003769EC"/>
    <w:rsid w:val="00376DAE"/>
    <w:rsid w:val="00376DF9"/>
    <w:rsid w:val="00377511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E4F"/>
    <w:rsid w:val="003961B6"/>
    <w:rsid w:val="003A0C5B"/>
    <w:rsid w:val="003A0DC0"/>
    <w:rsid w:val="003A0FE4"/>
    <w:rsid w:val="003A11F6"/>
    <w:rsid w:val="003A1DDB"/>
    <w:rsid w:val="003A3A60"/>
    <w:rsid w:val="003A3E4E"/>
    <w:rsid w:val="003A41F0"/>
    <w:rsid w:val="003A46B9"/>
    <w:rsid w:val="003A5253"/>
    <w:rsid w:val="003A6B7C"/>
    <w:rsid w:val="003A70D1"/>
    <w:rsid w:val="003B1C37"/>
    <w:rsid w:val="003B2BA7"/>
    <w:rsid w:val="003B3688"/>
    <w:rsid w:val="003C1F7D"/>
    <w:rsid w:val="003C44B9"/>
    <w:rsid w:val="003C4AC6"/>
    <w:rsid w:val="003C5429"/>
    <w:rsid w:val="003C698F"/>
    <w:rsid w:val="003C6ADB"/>
    <w:rsid w:val="003C6EB4"/>
    <w:rsid w:val="003C7289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22C9"/>
    <w:rsid w:val="003E3825"/>
    <w:rsid w:val="003E4B90"/>
    <w:rsid w:val="003E7C22"/>
    <w:rsid w:val="003F1423"/>
    <w:rsid w:val="003F18C8"/>
    <w:rsid w:val="003F290F"/>
    <w:rsid w:val="003F3D51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1000C"/>
    <w:rsid w:val="0041119B"/>
    <w:rsid w:val="00411A5D"/>
    <w:rsid w:val="0041254C"/>
    <w:rsid w:val="00412D4B"/>
    <w:rsid w:val="00415B4C"/>
    <w:rsid w:val="00417496"/>
    <w:rsid w:val="004176C9"/>
    <w:rsid w:val="004203FF"/>
    <w:rsid w:val="00420AA2"/>
    <w:rsid w:val="004222D8"/>
    <w:rsid w:val="004223BB"/>
    <w:rsid w:val="00422461"/>
    <w:rsid w:val="0042424D"/>
    <w:rsid w:val="004246EB"/>
    <w:rsid w:val="004258A9"/>
    <w:rsid w:val="0042597F"/>
    <w:rsid w:val="00425D7D"/>
    <w:rsid w:val="00426D47"/>
    <w:rsid w:val="00427098"/>
    <w:rsid w:val="00427A48"/>
    <w:rsid w:val="00427B02"/>
    <w:rsid w:val="00427EBF"/>
    <w:rsid w:val="0043113C"/>
    <w:rsid w:val="004337A7"/>
    <w:rsid w:val="00433A21"/>
    <w:rsid w:val="00433AD5"/>
    <w:rsid w:val="00436E8B"/>
    <w:rsid w:val="00441392"/>
    <w:rsid w:val="00442313"/>
    <w:rsid w:val="00444E7C"/>
    <w:rsid w:val="00445F5E"/>
    <w:rsid w:val="00446325"/>
    <w:rsid w:val="004468B8"/>
    <w:rsid w:val="004469E2"/>
    <w:rsid w:val="00450ADC"/>
    <w:rsid w:val="00452343"/>
    <w:rsid w:val="00452417"/>
    <w:rsid w:val="00454E11"/>
    <w:rsid w:val="00455785"/>
    <w:rsid w:val="00455C36"/>
    <w:rsid w:val="00455C99"/>
    <w:rsid w:val="004575BC"/>
    <w:rsid w:val="004577FD"/>
    <w:rsid w:val="00457962"/>
    <w:rsid w:val="00461F55"/>
    <w:rsid w:val="00462D9A"/>
    <w:rsid w:val="00464087"/>
    <w:rsid w:val="00465663"/>
    <w:rsid w:val="004658D0"/>
    <w:rsid w:val="004666E6"/>
    <w:rsid w:val="00467D00"/>
    <w:rsid w:val="004710FD"/>
    <w:rsid w:val="004711AA"/>
    <w:rsid w:val="00471E52"/>
    <w:rsid w:val="00472F8E"/>
    <w:rsid w:val="00473648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73D1"/>
    <w:rsid w:val="004879D4"/>
    <w:rsid w:val="004907D8"/>
    <w:rsid w:val="00491D55"/>
    <w:rsid w:val="00491EC3"/>
    <w:rsid w:val="0049207F"/>
    <w:rsid w:val="0049281B"/>
    <w:rsid w:val="00492BBD"/>
    <w:rsid w:val="00492FE7"/>
    <w:rsid w:val="0049497F"/>
    <w:rsid w:val="00494C09"/>
    <w:rsid w:val="00495AA1"/>
    <w:rsid w:val="00496022"/>
    <w:rsid w:val="00496424"/>
    <w:rsid w:val="0049691C"/>
    <w:rsid w:val="004A2408"/>
    <w:rsid w:val="004A26EC"/>
    <w:rsid w:val="004A3EF0"/>
    <w:rsid w:val="004A4840"/>
    <w:rsid w:val="004A5D2E"/>
    <w:rsid w:val="004A6A66"/>
    <w:rsid w:val="004A7FF3"/>
    <w:rsid w:val="004B3869"/>
    <w:rsid w:val="004B561F"/>
    <w:rsid w:val="004B5D9C"/>
    <w:rsid w:val="004B684B"/>
    <w:rsid w:val="004C0314"/>
    <w:rsid w:val="004C24F8"/>
    <w:rsid w:val="004C370E"/>
    <w:rsid w:val="004C4869"/>
    <w:rsid w:val="004C5704"/>
    <w:rsid w:val="004C6B04"/>
    <w:rsid w:val="004C6E59"/>
    <w:rsid w:val="004D0C7D"/>
    <w:rsid w:val="004D0EDA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E0170"/>
    <w:rsid w:val="004E0661"/>
    <w:rsid w:val="004E075A"/>
    <w:rsid w:val="004E0AE9"/>
    <w:rsid w:val="004E1438"/>
    <w:rsid w:val="004E14E0"/>
    <w:rsid w:val="004E3046"/>
    <w:rsid w:val="004E5667"/>
    <w:rsid w:val="004E5CEC"/>
    <w:rsid w:val="004E5E76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67D5"/>
    <w:rsid w:val="004F715C"/>
    <w:rsid w:val="004F7E6E"/>
    <w:rsid w:val="0050110E"/>
    <w:rsid w:val="005020BA"/>
    <w:rsid w:val="00502987"/>
    <w:rsid w:val="00505BB3"/>
    <w:rsid w:val="00505C2B"/>
    <w:rsid w:val="00507321"/>
    <w:rsid w:val="005115D3"/>
    <w:rsid w:val="00512FBB"/>
    <w:rsid w:val="00513C3E"/>
    <w:rsid w:val="00514485"/>
    <w:rsid w:val="00515323"/>
    <w:rsid w:val="00515B53"/>
    <w:rsid w:val="00516A88"/>
    <w:rsid w:val="0051761B"/>
    <w:rsid w:val="005177AB"/>
    <w:rsid w:val="005206CD"/>
    <w:rsid w:val="00520A69"/>
    <w:rsid w:val="00520D22"/>
    <w:rsid w:val="00520DA7"/>
    <w:rsid w:val="0052281B"/>
    <w:rsid w:val="00522D3F"/>
    <w:rsid w:val="00523057"/>
    <w:rsid w:val="00523689"/>
    <w:rsid w:val="0052519A"/>
    <w:rsid w:val="00525A42"/>
    <w:rsid w:val="00527E68"/>
    <w:rsid w:val="00530C81"/>
    <w:rsid w:val="00530DBA"/>
    <w:rsid w:val="005311E9"/>
    <w:rsid w:val="00532748"/>
    <w:rsid w:val="00532A56"/>
    <w:rsid w:val="00532E65"/>
    <w:rsid w:val="00532EA0"/>
    <w:rsid w:val="005338F7"/>
    <w:rsid w:val="00533EA9"/>
    <w:rsid w:val="005373C7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54E4"/>
    <w:rsid w:val="00566B77"/>
    <w:rsid w:val="0057192D"/>
    <w:rsid w:val="00571B1F"/>
    <w:rsid w:val="005722E7"/>
    <w:rsid w:val="00573AC7"/>
    <w:rsid w:val="00573E4E"/>
    <w:rsid w:val="00574DB3"/>
    <w:rsid w:val="00575356"/>
    <w:rsid w:val="005759C4"/>
    <w:rsid w:val="00576FE9"/>
    <w:rsid w:val="005771A5"/>
    <w:rsid w:val="00580393"/>
    <w:rsid w:val="00581F63"/>
    <w:rsid w:val="0058321B"/>
    <w:rsid w:val="00584806"/>
    <w:rsid w:val="00585013"/>
    <w:rsid w:val="00585F55"/>
    <w:rsid w:val="00586074"/>
    <w:rsid w:val="00586C91"/>
    <w:rsid w:val="00587016"/>
    <w:rsid w:val="005870D9"/>
    <w:rsid w:val="005879CA"/>
    <w:rsid w:val="00590AE3"/>
    <w:rsid w:val="005933DB"/>
    <w:rsid w:val="0059601B"/>
    <w:rsid w:val="005962C9"/>
    <w:rsid w:val="00596B54"/>
    <w:rsid w:val="005A0104"/>
    <w:rsid w:val="005A1107"/>
    <w:rsid w:val="005A1BDA"/>
    <w:rsid w:val="005A2091"/>
    <w:rsid w:val="005A5EEC"/>
    <w:rsid w:val="005A61E9"/>
    <w:rsid w:val="005A67B1"/>
    <w:rsid w:val="005B0B96"/>
    <w:rsid w:val="005B0F70"/>
    <w:rsid w:val="005B1B30"/>
    <w:rsid w:val="005B3FDA"/>
    <w:rsid w:val="005B420F"/>
    <w:rsid w:val="005B59E7"/>
    <w:rsid w:val="005B6A76"/>
    <w:rsid w:val="005B6FA8"/>
    <w:rsid w:val="005B71FD"/>
    <w:rsid w:val="005B7C0F"/>
    <w:rsid w:val="005C11FC"/>
    <w:rsid w:val="005C124D"/>
    <w:rsid w:val="005C19AB"/>
    <w:rsid w:val="005C4F01"/>
    <w:rsid w:val="005C61ED"/>
    <w:rsid w:val="005C6B35"/>
    <w:rsid w:val="005C783D"/>
    <w:rsid w:val="005D0058"/>
    <w:rsid w:val="005D10B3"/>
    <w:rsid w:val="005D1B04"/>
    <w:rsid w:val="005D2D5C"/>
    <w:rsid w:val="005D3ADF"/>
    <w:rsid w:val="005D3BFD"/>
    <w:rsid w:val="005D5670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613C"/>
    <w:rsid w:val="005E6384"/>
    <w:rsid w:val="005E77BC"/>
    <w:rsid w:val="005F00E9"/>
    <w:rsid w:val="005F0B55"/>
    <w:rsid w:val="005F121A"/>
    <w:rsid w:val="005F25F6"/>
    <w:rsid w:val="005F3974"/>
    <w:rsid w:val="005F4C12"/>
    <w:rsid w:val="0060141F"/>
    <w:rsid w:val="006026EC"/>
    <w:rsid w:val="00602C5D"/>
    <w:rsid w:val="00604925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052D"/>
    <w:rsid w:val="006217A1"/>
    <w:rsid w:val="00621AAB"/>
    <w:rsid w:val="006228A2"/>
    <w:rsid w:val="00625509"/>
    <w:rsid w:val="00625693"/>
    <w:rsid w:val="00626247"/>
    <w:rsid w:val="00626C46"/>
    <w:rsid w:val="006330E5"/>
    <w:rsid w:val="006332A8"/>
    <w:rsid w:val="006338D2"/>
    <w:rsid w:val="00634F14"/>
    <w:rsid w:val="00635196"/>
    <w:rsid w:val="0063525F"/>
    <w:rsid w:val="0063713C"/>
    <w:rsid w:val="0064051B"/>
    <w:rsid w:val="00640E82"/>
    <w:rsid w:val="00641380"/>
    <w:rsid w:val="0064209B"/>
    <w:rsid w:val="006421AD"/>
    <w:rsid w:val="0064330B"/>
    <w:rsid w:val="0064337A"/>
    <w:rsid w:val="00645301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53F8"/>
    <w:rsid w:val="00665F74"/>
    <w:rsid w:val="0066640D"/>
    <w:rsid w:val="0067141C"/>
    <w:rsid w:val="00673A61"/>
    <w:rsid w:val="006745C7"/>
    <w:rsid w:val="00675213"/>
    <w:rsid w:val="00675E60"/>
    <w:rsid w:val="00675FC0"/>
    <w:rsid w:val="00676230"/>
    <w:rsid w:val="00677866"/>
    <w:rsid w:val="00677B79"/>
    <w:rsid w:val="00680302"/>
    <w:rsid w:val="00680653"/>
    <w:rsid w:val="006821E5"/>
    <w:rsid w:val="00682388"/>
    <w:rsid w:val="00683B28"/>
    <w:rsid w:val="00684DB9"/>
    <w:rsid w:val="0068577E"/>
    <w:rsid w:val="006859D3"/>
    <w:rsid w:val="0068622C"/>
    <w:rsid w:val="006869D6"/>
    <w:rsid w:val="00687599"/>
    <w:rsid w:val="0069401F"/>
    <w:rsid w:val="00695A73"/>
    <w:rsid w:val="00695E34"/>
    <w:rsid w:val="006961FE"/>
    <w:rsid w:val="00696C5A"/>
    <w:rsid w:val="00696F52"/>
    <w:rsid w:val="006974B1"/>
    <w:rsid w:val="00697D72"/>
    <w:rsid w:val="006A0343"/>
    <w:rsid w:val="006A034A"/>
    <w:rsid w:val="006A14F7"/>
    <w:rsid w:val="006A1B4B"/>
    <w:rsid w:val="006A25D3"/>
    <w:rsid w:val="006A32ED"/>
    <w:rsid w:val="006B0A24"/>
    <w:rsid w:val="006B26EF"/>
    <w:rsid w:val="006B3859"/>
    <w:rsid w:val="006B3A18"/>
    <w:rsid w:val="006B3E8C"/>
    <w:rsid w:val="006B557D"/>
    <w:rsid w:val="006B5B5C"/>
    <w:rsid w:val="006B5BFB"/>
    <w:rsid w:val="006C0866"/>
    <w:rsid w:val="006C14C6"/>
    <w:rsid w:val="006C1770"/>
    <w:rsid w:val="006C40CF"/>
    <w:rsid w:val="006C40F5"/>
    <w:rsid w:val="006C4B16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6DEB"/>
    <w:rsid w:val="006D716C"/>
    <w:rsid w:val="006D7F06"/>
    <w:rsid w:val="006E09D3"/>
    <w:rsid w:val="006E0F51"/>
    <w:rsid w:val="006E1416"/>
    <w:rsid w:val="006E1885"/>
    <w:rsid w:val="006E1D29"/>
    <w:rsid w:val="006E2364"/>
    <w:rsid w:val="006E2E87"/>
    <w:rsid w:val="006E4419"/>
    <w:rsid w:val="006E4AB1"/>
    <w:rsid w:val="006E4D18"/>
    <w:rsid w:val="006E527D"/>
    <w:rsid w:val="006E53A2"/>
    <w:rsid w:val="006E559D"/>
    <w:rsid w:val="006E71AE"/>
    <w:rsid w:val="006E77BF"/>
    <w:rsid w:val="006E7C97"/>
    <w:rsid w:val="006F055C"/>
    <w:rsid w:val="006F1D00"/>
    <w:rsid w:val="006F3463"/>
    <w:rsid w:val="006F420E"/>
    <w:rsid w:val="006F57F3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88"/>
    <w:rsid w:val="007067DB"/>
    <w:rsid w:val="00707696"/>
    <w:rsid w:val="00707BE6"/>
    <w:rsid w:val="00707EFB"/>
    <w:rsid w:val="007110BF"/>
    <w:rsid w:val="007117E5"/>
    <w:rsid w:val="0071196D"/>
    <w:rsid w:val="00712329"/>
    <w:rsid w:val="00712454"/>
    <w:rsid w:val="0071313B"/>
    <w:rsid w:val="007138A2"/>
    <w:rsid w:val="007153CA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F76"/>
    <w:rsid w:val="0073495E"/>
    <w:rsid w:val="00734EDD"/>
    <w:rsid w:val="00734F23"/>
    <w:rsid w:val="00735866"/>
    <w:rsid w:val="00735B0D"/>
    <w:rsid w:val="00736015"/>
    <w:rsid w:val="00736852"/>
    <w:rsid w:val="00740156"/>
    <w:rsid w:val="007408B3"/>
    <w:rsid w:val="00742FE4"/>
    <w:rsid w:val="007431EE"/>
    <w:rsid w:val="007437DD"/>
    <w:rsid w:val="0074431F"/>
    <w:rsid w:val="00746D75"/>
    <w:rsid w:val="00750B2D"/>
    <w:rsid w:val="00753610"/>
    <w:rsid w:val="00753707"/>
    <w:rsid w:val="0075532F"/>
    <w:rsid w:val="00756568"/>
    <w:rsid w:val="00760A0F"/>
    <w:rsid w:val="00762592"/>
    <w:rsid w:val="00762E0B"/>
    <w:rsid w:val="00764C74"/>
    <w:rsid w:val="00766281"/>
    <w:rsid w:val="0077234F"/>
    <w:rsid w:val="0077348F"/>
    <w:rsid w:val="00775C10"/>
    <w:rsid w:val="0077614F"/>
    <w:rsid w:val="00780099"/>
    <w:rsid w:val="007801A0"/>
    <w:rsid w:val="00780423"/>
    <w:rsid w:val="007814EB"/>
    <w:rsid w:val="007840D8"/>
    <w:rsid w:val="00784349"/>
    <w:rsid w:val="00784E44"/>
    <w:rsid w:val="00785581"/>
    <w:rsid w:val="00785BBB"/>
    <w:rsid w:val="00786AC4"/>
    <w:rsid w:val="00787CC9"/>
    <w:rsid w:val="007903F7"/>
    <w:rsid w:val="007906E3"/>
    <w:rsid w:val="0079188B"/>
    <w:rsid w:val="00791B3A"/>
    <w:rsid w:val="007929E0"/>
    <w:rsid w:val="00792A56"/>
    <w:rsid w:val="00792E5C"/>
    <w:rsid w:val="00792F0A"/>
    <w:rsid w:val="00793F92"/>
    <w:rsid w:val="00794941"/>
    <w:rsid w:val="007949E6"/>
    <w:rsid w:val="00795BBD"/>
    <w:rsid w:val="00796708"/>
    <w:rsid w:val="0079729A"/>
    <w:rsid w:val="007A0B9E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2F01"/>
    <w:rsid w:val="007C370D"/>
    <w:rsid w:val="007C4FE7"/>
    <w:rsid w:val="007C5D40"/>
    <w:rsid w:val="007C680D"/>
    <w:rsid w:val="007D4FAF"/>
    <w:rsid w:val="007D5745"/>
    <w:rsid w:val="007D5FD7"/>
    <w:rsid w:val="007E24AF"/>
    <w:rsid w:val="007E301C"/>
    <w:rsid w:val="007E35DE"/>
    <w:rsid w:val="007E4705"/>
    <w:rsid w:val="007E47AF"/>
    <w:rsid w:val="007E4E42"/>
    <w:rsid w:val="007E50A1"/>
    <w:rsid w:val="007E5B61"/>
    <w:rsid w:val="007E5C26"/>
    <w:rsid w:val="007E63A1"/>
    <w:rsid w:val="007E652E"/>
    <w:rsid w:val="007F0788"/>
    <w:rsid w:val="007F1CF3"/>
    <w:rsid w:val="007F1E88"/>
    <w:rsid w:val="007F23B0"/>
    <w:rsid w:val="007F405A"/>
    <w:rsid w:val="007F5B10"/>
    <w:rsid w:val="007F6039"/>
    <w:rsid w:val="007F7E7A"/>
    <w:rsid w:val="008000A8"/>
    <w:rsid w:val="00800331"/>
    <w:rsid w:val="008003E2"/>
    <w:rsid w:val="0080070C"/>
    <w:rsid w:val="00800882"/>
    <w:rsid w:val="008019E2"/>
    <w:rsid w:val="00802C2A"/>
    <w:rsid w:val="00802FC2"/>
    <w:rsid w:val="00803991"/>
    <w:rsid w:val="00803B01"/>
    <w:rsid w:val="008052EF"/>
    <w:rsid w:val="0080581C"/>
    <w:rsid w:val="00807D45"/>
    <w:rsid w:val="00807EE1"/>
    <w:rsid w:val="00810785"/>
    <w:rsid w:val="008112D4"/>
    <w:rsid w:val="00811524"/>
    <w:rsid w:val="00811AE8"/>
    <w:rsid w:val="00813A90"/>
    <w:rsid w:val="00813E39"/>
    <w:rsid w:val="008155DD"/>
    <w:rsid w:val="00815E75"/>
    <w:rsid w:val="0081601E"/>
    <w:rsid w:val="00820AF4"/>
    <w:rsid w:val="00821D0E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54D4"/>
    <w:rsid w:val="008360F8"/>
    <w:rsid w:val="008362D0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C5B"/>
    <w:rsid w:val="00847172"/>
    <w:rsid w:val="0085053F"/>
    <w:rsid w:val="008510B4"/>
    <w:rsid w:val="0085184A"/>
    <w:rsid w:val="008520A6"/>
    <w:rsid w:val="00852407"/>
    <w:rsid w:val="0085332C"/>
    <w:rsid w:val="008551D2"/>
    <w:rsid w:val="008578EC"/>
    <w:rsid w:val="00857CB2"/>
    <w:rsid w:val="00860656"/>
    <w:rsid w:val="008610B0"/>
    <w:rsid w:val="00861265"/>
    <w:rsid w:val="00862616"/>
    <w:rsid w:val="00866536"/>
    <w:rsid w:val="0086719C"/>
    <w:rsid w:val="00871C97"/>
    <w:rsid w:val="008722C4"/>
    <w:rsid w:val="008733EC"/>
    <w:rsid w:val="00876B0C"/>
    <w:rsid w:val="008777AE"/>
    <w:rsid w:val="00880183"/>
    <w:rsid w:val="00883316"/>
    <w:rsid w:val="00883E13"/>
    <w:rsid w:val="00883E7C"/>
    <w:rsid w:val="00883FE7"/>
    <w:rsid w:val="00885775"/>
    <w:rsid w:val="008861B3"/>
    <w:rsid w:val="00886EB5"/>
    <w:rsid w:val="00892D5C"/>
    <w:rsid w:val="0089346A"/>
    <w:rsid w:val="00896797"/>
    <w:rsid w:val="0089781F"/>
    <w:rsid w:val="008A29D1"/>
    <w:rsid w:val="008A3AF4"/>
    <w:rsid w:val="008A3B62"/>
    <w:rsid w:val="008A5AF6"/>
    <w:rsid w:val="008A6A14"/>
    <w:rsid w:val="008A6D8A"/>
    <w:rsid w:val="008B0F4D"/>
    <w:rsid w:val="008B1036"/>
    <w:rsid w:val="008B1D98"/>
    <w:rsid w:val="008B21E8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ADE"/>
    <w:rsid w:val="008C384C"/>
    <w:rsid w:val="008C47D4"/>
    <w:rsid w:val="008C48E6"/>
    <w:rsid w:val="008C5D87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FD3"/>
    <w:rsid w:val="008F38A9"/>
    <w:rsid w:val="008F48D8"/>
    <w:rsid w:val="008F4F6D"/>
    <w:rsid w:val="008F53E9"/>
    <w:rsid w:val="008F5A63"/>
    <w:rsid w:val="00900119"/>
    <w:rsid w:val="009004FE"/>
    <w:rsid w:val="00900F6B"/>
    <w:rsid w:val="00903EE6"/>
    <w:rsid w:val="00904FE1"/>
    <w:rsid w:val="0090506A"/>
    <w:rsid w:val="00905231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BB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8C7"/>
    <w:rsid w:val="00930B1B"/>
    <w:rsid w:val="00931D15"/>
    <w:rsid w:val="00932760"/>
    <w:rsid w:val="0093383B"/>
    <w:rsid w:val="009353FC"/>
    <w:rsid w:val="00936A8F"/>
    <w:rsid w:val="0093771F"/>
    <w:rsid w:val="009408F9"/>
    <w:rsid w:val="00941F46"/>
    <w:rsid w:val="009438BC"/>
    <w:rsid w:val="00943B7A"/>
    <w:rsid w:val="00944111"/>
    <w:rsid w:val="00945082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3F0A"/>
    <w:rsid w:val="00965482"/>
    <w:rsid w:val="00966E28"/>
    <w:rsid w:val="0097008C"/>
    <w:rsid w:val="00972CB3"/>
    <w:rsid w:val="00972EA2"/>
    <w:rsid w:val="009752EB"/>
    <w:rsid w:val="0097627A"/>
    <w:rsid w:val="00980085"/>
    <w:rsid w:val="00980952"/>
    <w:rsid w:val="00982C57"/>
    <w:rsid w:val="00983AA3"/>
    <w:rsid w:val="009860C1"/>
    <w:rsid w:val="00986413"/>
    <w:rsid w:val="009870C4"/>
    <w:rsid w:val="00987823"/>
    <w:rsid w:val="00993399"/>
    <w:rsid w:val="00994691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66"/>
    <w:rsid w:val="009A31CA"/>
    <w:rsid w:val="009A3D6C"/>
    <w:rsid w:val="009A3F2F"/>
    <w:rsid w:val="009A5392"/>
    <w:rsid w:val="009A548A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B7FAE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616A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13F6"/>
    <w:rsid w:val="00A22097"/>
    <w:rsid w:val="00A226A7"/>
    <w:rsid w:val="00A247AE"/>
    <w:rsid w:val="00A248F5"/>
    <w:rsid w:val="00A25B66"/>
    <w:rsid w:val="00A26913"/>
    <w:rsid w:val="00A30533"/>
    <w:rsid w:val="00A33E21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580E"/>
    <w:rsid w:val="00A47995"/>
    <w:rsid w:val="00A506A7"/>
    <w:rsid w:val="00A50737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17A5"/>
    <w:rsid w:val="00A72661"/>
    <w:rsid w:val="00A72DE8"/>
    <w:rsid w:val="00A74AC4"/>
    <w:rsid w:val="00A74B1B"/>
    <w:rsid w:val="00A76A85"/>
    <w:rsid w:val="00A82607"/>
    <w:rsid w:val="00A8354D"/>
    <w:rsid w:val="00A839CF"/>
    <w:rsid w:val="00A84E7F"/>
    <w:rsid w:val="00A85256"/>
    <w:rsid w:val="00A8528E"/>
    <w:rsid w:val="00A85488"/>
    <w:rsid w:val="00A85D97"/>
    <w:rsid w:val="00A85FFC"/>
    <w:rsid w:val="00A861F7"/>
    <w:rsid w:val="00A8680A"/>
    <w:rsid w:val="00A874A1"/>
    <w:rsid w:val="00A902E0"/>
    <w:rsid w:val="00A903F8"/>
    <w:rsid w:val="00A90F8B"/>
    <w:rsid w:val="00A9141D"/>
    <w:rsid w:val="00A9191F"/>
    <w:rsid w:val="00A91D42"/>
    <w:rsid w:val="00A92225"/>
    <w:rsid w:val="00A92361"/>
    <w:rsid w:val="00A94854"/>
    <w:rsid w:val="00A954E1"/>
    <w:rsid w:val="00A95DE4"/>
    <w:rsid w:val="00A95E05"/>
    <w:rsid w:val="00A97EDF"/>
    <w:rsid w:val="00AA1650"/>
    <w:rsid w:val="00AA1883"/>
    <w:rsid w:val="00AA214E"/>
    <w:rsid w:val="00AA27CC"/>
    <w:rsid w:val="00AA28CF"/>
    <w:rsid w:val="00AA3E9D"/>
    <w:rsid w:val="00AA61D1"/>
    <w:rsid w:val="00AB0560"/>
    <w:rsid w:val="00AB30DF"/>
    <w:rsid w:val="00AB3757"/>
    <w:rsid w:val="00AB3F2C"/>
    <w:rsid w:val="00AB551C"/>
    <w:rsid w:val="00AB5DB1"/>
    <w:rsid w:val="00AB6B24"/>
    <w:rsid w:val="00AB7277"/>
    <w:rsid w:val="00AB7AF9"/>
    <w:rsid w:val="00AC068D"/>
    <w:rsid w:val="00AC0730"/>
    <w:rsid w:val="00AC0A61"/>
    <w:rsid w:val="00AC25F7"/>
    <w:rsid w:val="00AC293A"/>
    <w:rsid w:val="00AC30F9"/>
    <w:rsid w:val="00AC4925"/>
    <w:rsid w:val="00AC70E6"/>
    <w:rsid w:val="00AC75EE"/>
    <w:rsid w:val="00AC784B"/>
    <w:rsid w:val="00AD0057"/>
    <w:rsid w:val="00AD4F0F"/>
    <w:rsid w:val="00AD5661"/>
    <w:rsid w:val="00AD639E"/>
    <w:rsid w:val="00AD6D8A"/>
    <w:rsid w:val="00AD7701"/>
    <w:rsid w:val="00AE1F67"/>
    <w:rsid w:val="00AE24DE"/>
    <w:rsid w:val="00AE289D"/>
    <w:rsid w:val="00AE358A"/>
    <w:rsid w:val="00AE4732"/>
    <w:rsid w:val="00AE4752"/>
    <w:rsid w:val="00AE528F"/>
    <w:rsid w:val="00AE7CEA"/>
    <w:rsid w:val="00AF11B6"/>
    <w:rsid w:val="00AF46CC"/>
    <w:rsid w:val="00AF496C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22249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37F"/>
    <w:rsid w:val="00B56611"/>
    <w:rsid w:val="00B56A3C"/>
    <w:rsid w:val="00B57539"/>
    <w:rsid w:val="00B5769A"/>
    <w:rsid w:val="00B603F1"/>
    <w:rsid w:val="00B61D90"/>
    <w:rsid w:val="00B632E8"/>
    <w:rsid w:val="00B63349"/>
    <w:rsid w:val="00B63592"/>
    <w:rsid w:val="00B6452C"/>
    <w:rsid w:val="00B66BBA"/>
    <w:rsid w:val="00B704B9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5324"/>
    <w:rsid w:val="00B961E4"/>
    <w:rsid w:val="00B96592"/>
    <w:rsid w:val="00B96ECA"/>
    <w:rsid w:val="00BA034D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0857"/>
    <w:rsid w:val="00BC1459"/>
    <w:rsid w:val="00BC224B"/>
    <w:rsid w:val="00BC256F"/>
    <w:rsid w:val="00BC4531"/>
    <w:rsid w:val="00BC56DA"/>
    <w:rsid w:val="00BD29A7"/>
    <w:rsid w:val="00BD362E"/>
    <w:rsid w:val="00BD4AA8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2911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53D2"/>
    <w:rsid w:val="00BF695A"/>
    <w:rsid w:val="00BF6B5F"/>
    <w:rsid w:val="00BF7578"/>
    <w:rsid w:val="00BF7ECB"/>
    <w:rsid w:val="00C00157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2BCC"/>
    <w:rsid w:val="00C1330C"/>
    <w:rsid w:val="00C1393E"/>
    <w:rsid w:val="00C13F21"/>
    <w:rsid w:val="00C20C82"/>
    <w:rsid w:val="00C22503"/>
    <w:rsid w:val="00C23710"/>
    <w:rsid w:val="00C25613"/>
    <w:rsid w:val="00C26198"/>
    <w:rsid w:val="00C31E77"/>
    <w:rsid w:val="00C3464B"/>
    <w:rsid w:val="00C358E3"/>
    <w:rsid w:val="00C361D3"/>
    <w:rsid w:val="00C41078"/>
    <w:rsid w:val="00C43F02"/>
    <w:rsid w:val="00C43FAC"/>
    <w:rsid w:val="00C449E0"/>
    <w:rsid w:val="00C44B9C"/>
    <w:rsid w:val="00C461F0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A6D"/>
    <w:rsid w:val="00C8032F"/>
    <w:rsid w:val="00C80EE9"/>
    <w:rsid w:val="00C8124C"/>
    <w:rsid w:val="00C82DBE"/>
    <w:rsid w:val="00C83E97"/>
    <w:rsid w:val="00C842D1"/>
    <w:rsid w:val="00C9017E"/>
    <w:rsid w:val="00C90E17"/>
    <w:rsid w:val="00C91100"/>
    <w:rsid w:val="00C91C4C"/>
    <w:rsid w:val="00C95DAE"/>
    <w:rsid w:val="00C962FD"/>
    <w:rsid w:val="00C973A3"/>
    <w:rsid w:val="00CA17F9"/>
    <w:rsid w:val="00CA20FF"/>
    <w:rsid w:val="00CA2C4B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206D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E033A"/>
    <w:rsid w:val="00CE221A"/>
    <w:rsid w:val="00CE302A"/>
    <w:rsid w:val="00CE30A8"/>
    <w:rsid w:val="00CE35C0"/>
    <w:rsid w:val="00CF0C60"/>
    <w:rsid w:val="00CF0D5C"/>
    <w:rsid w:val="00CF11FB"/>
    <w:rsid w:val="00CF1EA4"/>
    <w:rsid w:val="00CF4193"/>
    <w:rsid w:val="00CF5169"/>
    <w:rsid w:val="00CF60AF"/>
    <w:rsid w:val="00CF72D4"/>
    <w:rsid w:val="00D002D5"/>
    <w:rsid w:val="00D018A5"/>
    <w:rsid w:val="00D01E87"/>
    <w:rsid w:val="00D02A8A"/>
    <w:rsid w:val="00D03F07"/>
    <w:rsid w:val="00D03F1B"/>
    <w:rsid w:val="00D055A4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31D4"/>
    <w:rsid w:val="00D148E8"/>
    <w:rsid w:val="00D14EE9"/>
    <w:rsid w:val="00D167EF"/>
    <w:rsid w:val="00D16A9C"/>
    <w:rsid w:val="00D16E28"/>
    <w:rsid w:val="00D20C25"/>
    <w:rsid w:val="00D212CA"/>
    <w:rsid w:val="00D219B6"/>
    <w:rsid w:val="00D21F15"/>
    <w:rsid w:val="00D235E2"/>
    <w:rsid w:val="00D242BC"/>
    <w:rsid w:val="00D244E3"/>
    <w:rsid w:val="00D2595F"/>
    <w:rsid w:val="00D26465"/>
    <w:rsid w:val="00D26E22"/>
    <w:rsid w:val="00D27F45"/>
    <w:rsid w:val="00D32100"/>
    <w:rsid w:val="00D35B34"/>
    <w:rsid w:val="00D35BE0"/>
    <w:rsid w:val="00D36D30"/>
    <w:rsid w:val="00D37E41"/>
    <w:rsid w:val="00D37ECB"/>
    <w:rsid w:val="00D423AD"/>
    <w:rsid w:val="00D43EEE"/>
    <w:rsid w:val="00D45356"/>
    <w:rsid w:val="00D468C6"/>
    <w:rsid w:val="00D4715D"/>
    <w:rsid w:val="00D47895"/>
    <w:rsid w:val="00D503A2"/>
    <w:rsid w:val="00D50EB8"/>
    <w:rsid w:val="00D522B2"/>
    <w:rsid w:val="00D522FA"/>
    <w:rsid w:val="00D5313B"/>
    <w:rsid w:val="00D5319F"/>
    <w:rsid w:val="00D531E1"/>
    <w:rsid w:val="00D549F4"/>
    <w:rsid w:val="00D54E38"/>
    <w:rsid w:val="00D55649"/>
    <w:rsid w:val="00D559AE"/>
    <w:rsid w:val="00D5655F"/>
    <w:rsid w:val="00D57C24"/>
    <w:rsid w:val="00D603CE"/>
    <w:rsid w:val="00D61363"/>
    <w:rsid w:val="00D614E2"/>
    <w:rsid w:val="00D61BE3"/>
    <w:rsid w:val="00D73526"/>
    <w:rsid w:val="00D7384B"/>
    <w:rsid w:val="00D738EA"/>
    <w:rsid w:val="00D75415"/>
    <w:rsid w:val="00D75DA7"/>
    <w:rsid w:val="00D76A04"/>
    <w:rsid w:val="00D80AB0"/>
    <w:rsid w:val="00D810DA"/>
    <w:rsid w:val="00D832AD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60"/>
    <w:rsid w:val="00D940F8"/>
    <w:rsid w:val="00D9505F"/>
    <w:rsid w:val="00D95511"/>
    <w:rsid w:val="00D96059"/>
    <w:rsid w:val="00D96EE7"/>
    <w:rsid w:val="00D96EFD"/>
    <w:rsid w:val="00D9792C"/>
    <w:rsid w:val="00D97F67"/>
    <w:rsid w:val="00DA015C"/>
    <w:rsid w:val="00DA13C1"/>
    <w:rsid w:val="00DA4362"/>
    <w:rsid w:val="00DA4707"/>
    <w:rsid w:val="00DA4EFF"/>
    <w:rsid w:val="00DA5C29"/>
    <w:rsid w:val="00DA5F0E"/>
    <w:rsid w:val="00DA5F36"/>
    <w:rsid w:val="00DA605D"/>
    <w:rsid w:val="00DB0292"/>
    <w:rsid w:val="00DB10AF"/>
    <w:rsid w:val="00DB19BA"/>
    <w:rsid w:val="00DB1CC3"/>
    <w:rsid w:val="00DB2165"/>
    <w:rsid w:val="00DB2478"/>
    <w:rsid w:val="00DB2D27"/>
    <w:rsid w:val="00DB318F"/>
    <w:rsid w:val="00DB3399"/>
    <w:rsid w:val="00DB43F8"/>
    <w:rsid w:val="00DB59B8"/>
    <w:rsid w:val="00DB7A71"/>
    <w:rsid w:val="00DB7B36"/>
    <w:rsid w:val="00DB7CFD"/>
    <w:rsid w:val="00DB7DEE"/>
    <w:rsid w:val="00DB7E81"/>
    <w:rsid w:val="00DC2DF1"/>
    <w:rsid w:val="00DC496D"/>
    <w:rsid w:val="00DC722C"/>
    <w:rsid w:val="00DD2022"/>
    <w:rsid w:val="00DD3F2A"/>
    <w:rsid w:val="00DD5C9B"/>
    <w:rsid w:val="00DD7600"/>
    <w:rsid w:val="00DE3FDF"/>
    <w:rsid w:val="00DE4000"/>
    <w:rsid w:val="00DE45D9"/>
    <w:rsid w:val="00DE4BF3"/>
    <w:rsid w:val="00DE522C"/>
    <w:rsid w:val="00DE542A"/>
    <w:rsid w:val="00DE66A4"/>
    <w:rsid w:val="00DE7E7C"/>
    <w:rsid w:val="00DF03D3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0DC7"/>
    <w:rsid w:val="00E065E8"/>
    <w:rsid w:val="00E07FED"/>
    <w:rsid w:val="00E117E8"/>
    <w:rsid w:val="00E11B1B"/>
    <w:rsid w:val="00E12B4E"/>
    <w:rsid w:val="00E130AB"/>
    <w:rsid w:val="00E1557B"/>
    <w:rsid w:val="00E16782"/>
    <w:rsid w:val="00E17024"/>
    <w:rsid w:val="00E2028E"/>
    <w:rsid w:val="00E20E69"/>
    <w:rsid w:val="00E23EF4"/>
    <w:rsid w:val="00E26244"/>
    <w:rsid w:val="00E27905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47E1E"/>
    <w:rsid w:val="00E55184"/>
    <w:rsid w:val="00E566B8"/>
    <w:rsid w:val="00E56C81"/>
    <w:rsid w:val="00E576AD"/>
    <w:rsid w:val="00E57705"/>
    <w:rsid w:val="00E57CCE"/>
    <w:rsid w:val="00E61419"/>
    <w:rsid w:val="00E6249C"/>
    <w:rsid w:val="00E628FC"/>
    <w:rsid w:val="00E64F35"/>
    <w:rsid w:val="00E67F6F"/>
    <w:rsid w:val="00E71479"/>
    <w:rsid w:val="00E72F84"/>
    <w:rsid w:val="00E732DE"/>
    <w:rsid w:val="00E74EEF"/>
    <w:rsid w:val="00E75456"/>
    <w:rsid w:val="00E76018"/>
    <w:rsid w:val="00E82252"/>
    <w:rsid w:val="00E831AC"/>
    <w:rsid w:val="00E839A2"/>
    <w:rsid w:val="00E85760"/>
    <w:rsid w:val="00E85D02"/>
    <w:rsid w:val="00E86835"/>
    <w:rsid w:val="00E87216"/>
    <w:rsid w:val="00E8738A"/>
    <w:rsid w:val="00E874F4"/>
    <w:rsid w:val="00E87508"/>
    <w:rsid w:val="00E87D76"/>
    <w:rsid w:val="00E9010E"/>
    <w:rsid w:val="00E90447"/>
    <w:rsid w:val="00E91FC7"/>
    <w:rsid w:val="00E93027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6E52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B7AEB"/>
    <w:rsid w:val="00EC1F77"/>
    <w:rsid w:val="00EC5E9B"/>
    <w:rsid w:val="00EC71AB"/>
    <w:rsid w:val="00ED3685"/>
    <w:rsid w:val="00ED4304"/>
    <w:rsid w:val="00ED4BAB"/>
    <w:rsid w:val="00ED6CF1"/>
    <w:rsid w:val="00ED6D5E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6882"/>
    <w:rsid w:val="00EF7002"/>
    <w:rsid w:val="00F00DBB"/>
    <w:rsid w:val="00F02F3F"/>
    <w:rsid w:val="00F0496D"/>
    <w:rsid w:val="00F05C98"/>
    <w:rsid w:val="00F0633F"/>
    <w:rsid w:val="00F06D1D"/>
    <w:rsid w:val="00F10DDC"/>
    <w:rsid w:val="00F115DE"/>
    <w:rsid w:val="00F1197E"/>
    <w:rsid w:val="00F124C9"/>
    <w:rsid w:val="00F12962"/>
    <w:rsid w:val="00F12BE4"/>
    <w:rsid w:val="00F12C1C"/>
    <w:rsid w:val="00F12FCA"/>
    <w:rsid w:val="00F1644F"/>
    <w:rsid w:val="00F17051"/>
    <w:rsid w:val="00F17129"/>
    <w:rsid w:val="00F175C4"/>
    <w:rsid w:val="00F1793B"/>
    <w:rsid w:val="00F17A60"/>
    <w:rsid w:val="00F20029"/>
    <w:rsid w:val="00F20373"/>
    <w:rsid w:val="00F2202B"/>
    <w:rsid w:val="00F22A10"/>
    <w:rsid w:val="00F230B4"/>
    <w:rsid w:val="00F2378B"/>
    <w:rsid w:val="00F25FDE"/>
    <w:rsid w:val="00F26F22"/>
    <w:rsid w:val="00F2761B"/>
    <w:rsid w:val="00F27D89"/>
    <w:rsid w:val="00F30043"/>
    <w:rsid w:val="00F3068C"/>
    <w:rsid w:val="00F312A5"/>
    <w:rsid w:val="00F314FD"/>
    <w:rsid w:val="00F31D26"/>
    <w:rsid w:val="00F31FA9"/>
    <w:rsid w:val="00F31FC6"/>
    <w:rsid w:val="00F3204A"/>
    <w:rsid w:val="00F35276"/>
    <w:rsid w:val="00F3550C"/>
    <w:rsid w:val="00F3636C"/>
    <w:rsid w:val="00F36991"/>
    <w:rsid w:val="00F36E07"/>
    <w:rsid w:val="00F408ED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4F77"/>
    <w:rsid w:val="00F552BA"/>
    <w:rsid w:val="00F566B4"/>
    <w:rsid w:val="00F57523"/>
    <w:rsid w:val="00F57FB9"/>
    <w:rsid w:val="00F60950"/>
    <w:rsid w:val="00F60FE8"/>
    <w:rsid w:val="00F61C22"/>
    <w:rsid w:val="00F62A0D"/>
    <w:rsid w:val="00F650A0"/>
    <w:rsid w:val="00F7073C"/>
    <w:rsid w:val="00F71265"/>
    <w:rsid w:val="00F71E19"/>
    <w:rsid w:val="00F759A5"/>
    <w:rsid w:val="00F76070"/>
    <w:rsid w:val="00F763E7"/>
    <w:rsid w:val="00F779E9"/>
    <w:rsid w:val="00F804B9"/>
    <w:rsid w:val="00F81D97"/>
    <w:rsid w:val="00F82729"/>
    <w:rsid w:val="00F83D4D"/>
    <w:rsid w:val="00F862DB"/>
    <w:rsid w:val="00F9095B"/>
    <w:rsid w:val="00F90A49"/>
    <w:rsid w:val="00F92BBB"/>
    <w:rsid w:val="00F9305B"/>
    <w:rsid w:val="00F96162"/>
    <w:rsid w:val="00F97AAC"/>
    <w:rsid w:val="00FA0AEA"/>
    <w:rsid w:val="00FA1CED"/>
    <w:rsid w:val="00FA330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62F3"/>
    <w:rsid w:val="00FB7D57"/>
    <w:rsid w:val="00FC12F1"/>
    <w:rsid w:val="00FC2218"/>
    <w:rsid w:val="00FC29D8"/>
    <w:rsid w:val="00FC2C57"/>
    <w:rsid w:val="00FC340D"/>
    <w:rsid w:val="00FC436B"/>
    <w:rsid w:val="00FC4D62"/>
    <w:rsid w:val="00FC4E9C"/>
    <w:rsid w:val="00FC4FBD"/>
    <w:rsid w:val="00FC594F"/>
    <w:rsid w:val="00FC5F80"/>
    <w:rsid w:val="00FC7554"/>
    <w:rsid w:val="00FD0F7D"/>
    <w:rsid w:val="00FD11C5"/>
    <w:rsid w:val="00FD135F"/>
    <w:rsid w:val="00FD2AAB"/>
    <w:rsid w:val="00FD2B6C"/>
    <w:rsid w:val="00FD2FA7"/>
    <w:rsid w:val="00FD3C83"/>
    <w:rsid w:val="00FD48DD"/>
    <w:rsid w:val="00FD6AFB"/>
    <w:rsid w:val="00FD776F"/>
    <w:rsid w:val="00FD7D06"/>
    <w:rsid w:val="00FE0733"/>
    <w:rsid w:val="00FE09A9"/>
    <w:rsid w:val="00FE1CE3"/>
    <w:rsid w:val="00FE279E"/>
    <w:rsid w:val="00FE403F"/>
    <w:rsid w:val="00FE4549"/>
    <w:rsid w:val="00FE469A"/>
    <w:rsid w:val="00FE6961"/>
    <w:rsid w:val="00FE7634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9E54DA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TOC1">
    <w:name w:val="toc 1"/>
    <w:basedOn w:val="a0"/>
    <w:next w:val="a0"/>
    <w:autoRedefine/>
    <w:uiPriority w:val="39"/>
    <w:rPr>
      <w:sz w:val="24"/>
    </w:rPr>
  </w:style>
  <w:style w:type="paragraph" w:styleId="TOC2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TOC3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TOC4">
    <w:name w:val="toc 4"/>
    <w:basedOn w:val="a0"/>
    <w:next w:val="a0"/>
    <w:autoRedefine/>
    <w:semiHidden/>
    <w:pPr>
      <w:ind w:left="1260"/>
    </w:pPr>
  </w:style>
  <w:style w:type="paragraph" w:styleId="TOC5">
    <w:name w:val="toc 5"/>
    <w:basedOn w:val="a0"/>
    <w:next w:val="a0"/>
    <w:autoRedefine/>
    <w:semiHidden/>
    <w:pPr>
      <w:ind w:left="1680"/>
    </w:pPr>
  </w:style>
  <w:style w:type="paragraph" w:styleId="TOC6">
    <w:name w:val="toc 6"/>
    <w:basedOn w:val="a0"/>
    <w:next w:val="a0"/>
    <w:autoRedefine/>
    <w:semiHidden/>
    <w:pPr>
      <w:ind w:left="2100"/>
    </w:p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1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2">
    <w:name w:val="Body Text Indent 2"/>
    <w:basedOn w:val="a0"/>
    <w:link w:val="23"/>
    <w:semiHidden/>
    <w:pPr>
      <w:ind w:left="-141" w:firstLine="213"/>
    </w:pPr>
  </w:style>
  <w:style w:type="paragraph" w:styleId="31">
    <w:name w:val="Body Text Indent 3"/>
    <w:basedOn w:val="a0"/>
    <w:link w:val="32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4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3">
    <w:name w:val="正文文本缩进 2 字符"/>
    <w:basedOn w:val="a2"/>
    <w:link w:val="22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11">
    <w:name w:val="未处理的提及1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5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2">
    <w:name w:val="正文文本缩进 3 字符"/>
    <w:basedOn w:val="a2"/>
    <w:link w:val="31"/>
    <w:semiHidden/>
    <w:rsid w:val="005A61E9"/>
    <w:rPr>
      <w:kern w:val="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10F0-E2CD-4BB8-ACE5-49868ADEE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15191</TotalTime>
  <Pages>40</Pages>
  <Words>3543</Words>
  <Characters>20201</Characters>
  <Application>Microsoft Office Word</Application>
  <DocSecurity>0</DocSecurity>
  <Lines>168</Lines>
  <Paragraphs>47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23697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1307</cp:revision>
  <cp:lastPrinted>2016-06-07T05:59:00Z</cp:lastPrinted>
  <dcterms:created xsi:type="dcterms:W3CDTF">2012-05-21T06:04:00Z</dcterms:created>
  <dcterms:modified xsi:type="dcterms:W3CDTF">2020-06-07T09:19:00Z</dcterms:modified>
</cp:coreProperties>
</file>